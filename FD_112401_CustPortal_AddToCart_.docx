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131108" w14:textId="77777777" w:rsidR="006D0154" w:rsidRDefault="00A34D33" w:rsidP="00B671D9">
      <w:pPr>
        <w:ind w:left="-108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1" layoutInCell="1" allowOverlap="1" wp14:anchorId="798C3724" wp14:editId="132C5DE3">
                <wp:simplePos x="0" y="0"/>
                <wp:positionH relativeFrom="column">
                  <wp:posOffset>-1905</wp:posOffset>
                </wp:positionH>
                <wp:positionV relativeFrom="page">
                  <wp:posOffset>1717675</wp:posOffset>
                </wp:positionV>
                <wp:extent cx="4341495" cy="2166620"/>
                <wp:effectExtent l="0" t="0" r="1905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1495" cy="2166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9200CD" w14:textId="2BA97C6C" w:rsidR="001E3421" w:rsidRPr="00B671D9" w:rsidRDefault="001E3421" w:rsidP="00503D66">
                            <w:pPr>
                              <w:pStyle w:val="CS-CoverTitle"/>
                              <w:rPr>
                                <w:rStyle w:val="CS-InstructionsChar"/>
                                <w:color w:val="002D62"/>
                                <w:sz w:val="64"/>
                                <w:szCs w:val="64"/>
                              </w:rPr>
                            </w:pPr>
                            <w:bookmarkStart w:id="0" w:name="_Toc505249589"/>
                            <w:bookmarkStart w:id="1" w:name="_Toc505752868"/>
                            <w:bookmarkStart w:id="2" w:name="_Toc505752488"/>
                            <w:r>
                              <w:rPr>
                                <w:rStyle w:val="CS-CoverTitleChar"/>
                                <w:sz w:val="64"/>
                                <w:szCs w:val="64"/>
                              </w:rPr>
                              <w:t>Customer Portal -</w:t>
                            </w:r>
                            <w:sdt>
                              <w:sdtPr>
                                <w:rPr>
                                  <w:rStyle w:val="CS-CoverTitleChar"/>
                                  <w:sz w:val="64"/>
                                  <w:szCs w:val="64"/>
                                </w:rPr>
                                <w:alias w:val="Title"/>
                                <w:tag w:val="Title"/>
                                <w:id w:val="946657724"/>
                                <w:lock w:val="sdtLocked"/>
                                <w:placeholder>
                                  <w:docPart w:val="CFD57EAC65D94FE0BEADF686EBCDF49C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 w:multiLine="1"/>
                              </w:sdtPr>
                              <w:sdtEndPr>
                                <w:rPr>
                                  <w:rStyle w:val="CS-CoverTitleChar"/>
                                </w:rPr>
                              </w:sdtEndPr>
                              <w:sdtContent>
                                <w:r>
                                  <w:rPr>
                                    <w:rStyle w:val="CS-CoverTitleChar"/>
                                    <w:sz w:val="64"/>
                                    <w:szCs w:val="64"/>
                                  </w:rPr>
                                  <w:t>Add to Cart</w:t>
                                </w:r>
                              </w:sdtContent>
                            </w:sdt>
                          </w:p>
                          <w:p w14:paraId="4B357E15" w14:textId="531E1782" w:rsidR="001E3421" w:rsidRPr="004D3430" w:rsidRDefault="00913333" w:rsidP="00BE3946">
                            <w:pPr>
                              <w:pStyle w:val="CS-Instructions"/>
                              <w:rPr>
                                <w:color w:val="6D6E71"/>
                              </w:rPr>
                            </w:pPr>
                            <w:sdt>
                              <w:sdtPr>
                                <w:rPr>
                                  <w:rStyle w:val="CS-InstructionsChar"/>
                                </w:rPr>
                                <w:alias w:val="Subtitle"/>
                                <w:tag w:val="Subtitle"/>
                                <w:id w:val="2058350639"/>
                                <w:lock w:val="sdtLocked"/>
                                <w:placeholder>
                                  <w:docPart w:val="F2877F0FFC1F454E82B529271E7ED17D"/>
                                </w:placeholder>
                                <w:text w:multiLine="1"/>
                              </w:sdtPr>
                              <w:sdtEndPr>
                                <w:rPr>
                                  <w:rStyle w:val="DefaultParagraphFont"/>
                                </w:rPr>
                              </w:sdtEndPr>
                              <w:sdtContent>
                                <w:r w:rsidR="001E3421">
                                  <w:rPr>
                                    <w:rStyle w:val="CS-InstructionsChar"/>
                                  </w:rPr>
                                  <w:t>FD_CMA112401_CustPortal_AddToCart</w:t>
                                </w:r>
                              </w:sdtContent>
                            </w:sdt>
                            <w:bookmarkEnd w:id="0"/>
                            <w:bookmarkEnd w:id="1"/>
                            <w:bookmarkEnd w:id="2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8C37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15pt;margin-top:135.25pt;width:341.85pt;height:170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YQNCQIAAPADAAAOAAAAZHJzL2Uyb0RvYy54bWysU8Fu2zAMvQ/YPwi6L068JGiNOEXXLsOA&#10;rhvQ7gMYWY6FSaImKbG7rx8lJ2mw3Yb5INAi+cj3SK1uBqPZQfqg0NZ8NplyJq3ARtldzb8/b95d&#10;cRYi2AY0WlnzFxn4zfrtm1XvKllih7qRnhGIDVXvat7F6KqiCKKTBsIEnbTkbNEbiPTrd0XjoSd0&#10;o4tyOl0WPfrGeRQyBLq9H518nfHbVor4tW2DjEzXnHqL+fT53KazWK+g2nlwnRLHNuAfujCgLBU9&#10;Q91DBLb36i8oo4THgG2cCDQFtq0SMnMgNrPpH2yeOnAycyFxgjvLFP4frHg8fPNMNTS7kjMLhmb0&#10;LIfIPuDAyiRP70JFUU+O4uJA1xSaqQb3gOJHYBbvOrA7ees99p2EhtqbpcziInXECQlk23/BhsrA&#10;PmIGGlpvknakBiN0GtPLeTSpFUGX8/fz2fx6wZkgXzlbLpdlHl4B1Snd+RA/STQsGTX3NPsMD4eH&#10;EFM7UJ1CUjWLG6V1nr+2rK/59aJc5IQLj1GR1lMrU/OrafrGhUksP9omJ0dQerSpgLZH2onpyDkO&#10;24ECkxZbbF5IAI/jGtKzIaND/4uznlaw5uHnHrzkTH+2JGLa15PhT8b2ZIAVlFrzyNlo3sVxr/fO&#10;q11HyKcx3ZLQG5UleO3i2CetVVbm+ATS3l7+56jXh7r+DQAA//8DAFBLAwQUAAYACAAAACEA/1Ug&#10;id4AAAAJAQAADwAAAGRycy9kb3ducmV2LnhtbEyPwU7DMBBE70j8g7VIXFDrOIW0DXEqhODCrYUL&#10;NzfeJhHxOordJPTrWU5wm9WMZt4Wu9l1YsQhtJ40qGUCAqnytqVaw8f762IDIkRD1nSeUMM3BtiV&#10;11eFya2faI/jIdaCSyjkRkMTY59LGaoGnQlL3yOxd/KDM5HPoZZ2MBOXu06mSZJJZ1rihcb0+Nxg&#10;9XU4Ow3Z/NLfvW0xnS5VN9LnRamISuvbm/npEUTEOf6F4Ref0aFkpqM/kw2i07BYcVBDuk4eQLCf&#10;bVb3II4slFqDLAv5/4PyBwAA//8DAFBLAQItABQABgAIAAAAIQC2gziS/gAAAOEBAAATAAAAAAAA&#10;AAAAAAAAAAAAAABbQ29udGVudF9UeXBlc10ueG1sUEsBAi0AFAAGAAgAAAAhADj9If/WAAAAlAEA&#10;AAsAAAAAAAAAAAAAAAAALwEAAF9yZWxzLy5yZWxzUEsBAi0AFAAGAAgAAAAhAL5dhA0JAgAA8AMA&#10;AA4AAAAAAAAAAAAAAAAALgIAAGRycy9lMm9Eb2MueG1sUEsBAi0AFAAGAAgAAAAhAP9VIIneAAAA&#10;CQEAAA8AAAAAAAAAAAAAAAAAYwQAAGRycy9kb3ducmV2LnhtbFBLBQYAAAAABAAEAPMAAABuBQAA&#10;AAA=&#10;" filled="f" stroked="f">
                <v:textbox style="mso-fit-shape-to-text:t" inset="0,0,0,0">
                  <w:txbxContent>
                    <w:p w14:paraId="1B9200CD" w14:textId="2BA97C6C" w:rsidR="001E3421" w:rsidRPr="00B671D9" w:rsidRDefault="001E3421" w:rsidP="00503D66">
                      <w:pPr>
                        <w:pStyle w:val="CS-CoverTitle"/>
                        <w:rPr>
                          <w:rStyle w:val="CS-InstructionsChar"/>
                          <w:color w:val="002D62"/>
                          <w:sz w:val="64"/>
                          <w:szCs w:val="64"/>
                        </w:rPr>
                      </w:pPr>
                      <w:bookmarkStart w:id="3" w:name="_Toc505249589"/>
                      <w:bookmarkStart w:id="4" w:name="_Toc505752868"/>
                      <w:bookmarkStart w:id="5" w:name="_Toc505752488"/>
                      <w:r>
                        <w:rPr>
                          <w:rStyle w:val="CS-CoverTitleChar"/>
                          <w:sz w:val="64"/>
                          <w:szCs w:val="64"/>
                        </w:rPr>
                        <w:t>Customer Portal -</w:t>
                      </w:r>
                      <w:sdt>
                        <w:sdtPr>
                          <w:rPr>
                            <w:rStyle w:val="CS-CoverTitleChar"/>
                            <w:sz w:val="64"/>
                            <w:szCs w:val="64"/>
                          </w:rPr>
                          <w:alias w:val="Title"/>
                          <w:tag w:val="Title"/>
                          <w:id w:val="946657724"/>
                          <w:lock w:val="sdtLocked"/>
                          <w:placeholder>
                            <w:docPart w:val="CFD57EAC65D94FE0BEADF686EBCDF49C"/>
                          </w:placeholder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rStyle w:val="CS-CoverTitleChar"/>
                          </w:rPr>
                        </w:sdtEndPr>
                        <w:sdtContent>
                          <w:r>
                            <w:rPr>
                              <w:rStyle w:val="CS-CoverTitleChar"/>
                              <w:sz w:val="64"/>
                              <w:szCs w:val="64"/>
                            </w:rPr>
                            <w:t>Add to Cart</w:t>
                          </w:r>
                        </w:sdtContent>
                      </w:sdt>
                    </w:p>
                    <w:p w14:paraId="4B357E15" w14:textId="531E1782" w:rsidR="001E3421" w:rsidRPr="004D3430" w:rsidRDefault="00913333" w:rsidP="00BE3946">
                      <w:pPr>
                        <w:pStyle w:val="CS-Instructions"/>
                        <w:rPr>
                          <w:color w:val="6D6E71"/>
                        </w:rPr>
                      </w:pPr>
                      <w:sdt>
                        <w:sdtPr>
                          <w:rPr>
                            <w:rStyle w:val="CS-InstructionsChar"/>
                          </w:rPr>
                          <w:alias w:val="Subtitle"/>
                          <w:tag w:val="Subtitle"/>
                          <w:id w:val="2058350639"/>
                          <w:lock w:val="sdtLocked"/>
                          <w:placeholder>
                            <w:docPart w:val="F2877F0FFC1F454E82B529271E7ED17D"/>
                          </w:placeholder>
                          <w:text w:multiLine="1"/>
                        </w:sdtPr>
                        <w:sdtEndPr>
                          <w:rPr>
                            <w:rStyle w:val="DefaultParagraphFont"/>
                          </w:rPr>
                        </w:sdtEndPr>
                        <w:sdtContent>
                          <w:r w:rsidR="001E3421">
                            <w:rPr>
                              <w:rStyle w:val="CS-InstructionsChar"/>
                            </w:rPr>
                            <w:t>FD_CMA112401_CustPortal_AddToCart</w:t>
                          </w:r>
                        </w:sdtContent>
                      </w:sdt>
                      <w:bookmarkEnd w:id="3"/>
                      <w:bookmarkEnd w:id="4"/>
                      <w:bookmarkEnd w:id="5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tbl>
      <w:tblPr>
        <w:tblStyle w:val="Checklist"/>
        <w:tblpPr w:leftFromText="180" w:rightFromText="180" w:vertAnchor="page" w:horzAnchor="page" w:tblpX="8101" w:tblpY="2881"/>
        <w:tblW w:w="3044" w:type="dxa"/>
        <w:tblBorders>
          <w:bottom w:val="single" w:sz="24" w:space="0" w:color="FFFFFF" w:themeColor="background1"/>
          <w:insideH w:val="single" w:sz="24" w:space="0" w:color="FFFFFF" w:themeColor="background1"/>
        </w:tblBorders>
        <w:tblCellMar>
          <w:left w:w="0" w:type="dxa"/>
          <w:right w:w="0" w:type="dxa"/>
        </w:tblCellMar>
        <w:tblLook w:val="0780" w:firstRow="0" w:lastRow="0" w:firstColumn="1" w:lastColumn="1" w:noHBand="1" w:noVBand="1"/>
      </w:tblPr>
      <w:tblGrid>
        <w:gridCol w:w="2036"/>
        <w:gridCol w:w="1008"/>
      </w:tblGrid>
      <w:sdt>
        <w:sdtPr>
          <w:rPr>
            <w:b w:val="0"/>
            <w:color w:val="auto"/>
            <w:sz w:val="20"/>
            <w:szCs w:val="20"/>
          </w:rPr>
          <w:alias w:val="Repeater"/>
          <w:tag w:val="Repeater"/>
          <w:id w:val="1261186054"/>
          <w15:repeatingSection/>
        </w:sdtPr>
        <w:sdtEndPr/>
        <w:sdtContent>
          <w:sdt>
            <w:sdtPr>
              <w:rPr>
                <w:b w:val="0"/>
                <w:color w:val="auto"/>
                <w:sz w:val="20"/>
                <w:szCs w:val="20"/>
              </w:rPr>
              <w:id w:val="1675988920"/>
              <w:placeholder>
                <w:docPart w:val="FE5B8A3EB1674CE8BD38153A78BC109E"/>
              </w:placeholder>
              <w15:repeatingSectionItem/>
            </w:sdtPr>
            <w:sdtEndPr/>
            <w:sdtContent>
              <w:tr w:rsidR="002171AD" w:rsidRPr="00DF2343" w14:paraId="0E8EC282" w14:textId="77777777" w:rsidTr="00E44697">
                <w:trPr>
                  <w:cantSplit/>
                  <w:trHeight w:val="178"/>
                </w:trPr>
                <w:tc>
                  <w:tcPr>
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<w:tcW w:w="2036" w:type="dxa"/>
                    <w:tcMar>
                      <w:top w:w="144" w:type="dxa"/>
                      <w:left w:w="144" w:type="dxa"/>
                      <w:bottom w:w="144" w:type="dxa"/>
                      <w:right w:w="144" w:type="dxa"/>
                    </w:tcMar>
                    <w:vAlign w:val="top"/>
                  </w:tcPr>
                  <w:sdt>
                    <w:sdtPr>
                      <w:alias w:val="Stakeholder"/>
                      <w:tag w:val="Stakeholder"/>
                      <w:id w:val="59144244"/>
                      <w:placeholder>
                        <w:docPart w:val="A9A7C1CD9ADB4868ABDFE5C51A68D2A4"/>
                      </w:placeholder>
                      <w:text/>
                    </w:sdtPr>
                    <w:sdtEndPr/>
                    <w:sdtContent>
                      <w:p w14:paraId="2A813913" w14:textId="3653DE5D" w:rsidR="002171AD" w:rsidRPr="008B1273" w:rsidRDefault="00355D5B" w:rsidP="00E44697">
                        <w:pPr>
                          <w:pStyle w:val="CS-PriorityTitle"/>
                          <w:framePr w:hSpace="0" w:wrap="auto" w:vAnchor="margin" w:hAnchor="text" w:xAlign="left" w:yAlign="inline"/>
                        </w:pPr>
                        <w:r>
                          <w:t>Vaibhav Bansal</w:t>
                        </w:r>
                      </w:p>
                    </w:sdtContent>
                  </w:sdt>
                  <w:sdt>
                    <w:sdtPr>
                      <w:alias w:val="Description"/>
                      <w:tag w:val="Description"/>
                      <w:id w:val="466948728"/>
                      <w:placeholder>
                        <w:docPart w:val="9C975C0234B44F51B0D6F1DEE3AD405B"/>
                      </w:placeholder>
                      <w:text w:multiLine="1"/>
                    </w:sdtPr>
                    <w:sdtEndPr/>
                    <w:sdtContent>
                      <w:p w14:paraId="3A774739" w14:textId="3C16E968" w:rsidR="002171AD" w:rsidRPr="008B1273" w:rsidRDefault="00355D5B" w:rsidP="00346BB1">
                        <w:r>
                          <w:t>Review of Functional Design</w:t>
                        </w:r>
                      </w:p>
                    </w:sdtContent>
                  </w:sdt>
                </w:tc>
                <w:tc>
                  <w:tcPr>
    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    <w:tcW w:w="1008" w:type="dxa"/>
                    <w:tcMar>
                      <w:top w:w="0" w:type="dxa"/>
                      <w:left w:w="144" w:type="dxa"/>
                      <w:bottom w:w="0" w:type="dxa"/>
                      <w:right w:w="144" w:type="dxa"/>
                    </w:tcMar>
                    <w:vAlign w:val="top"/>
                  </w:tcPr>
                  <w:p w14:paraId="0CF42DD3" w14:textId="77777777" w:rsidR="002171AD" w:rsidRPr="00DF2343" w:rsidRDefault="00CE7710" w:rsidP="00E45C7D">
                    <w:pPr>
                      <w:jc w:val="center"/>
                    </w:pPr>
                    <w:r w:rsidRPr="008B1273">
                      <w:rPr>
                        <w:noProof/>
                      </w:rPr>
                      <w:drawing>
                        <wp:inline distT="0" distB="0" distL="0" distR="0" wp14:anchorId="634A0E46" wp14:editId="2B126E78">
                          <wp:extent cx="457200" cy="454172"/>
                          <wp:effectExtent l="0" t="0" r="0" b="0"/>
                          <wp:docPr id="4" name="Picture 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4" name="select icon.png"/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57200" cy="454172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c>
              </w:tr>
            </w:sdtContent>
          </w:sdt>
        </w:sdtContent>
      </w:sdt>
      <w:tr w:rsidR="002171AD" w:rsidRPr="00DF2343" w14:paraId="0A4EC6C5" w14:textId="77777777" w:rsidTr="18860B07">
        <w:trPr>
          <w:cantSplit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36" w:type="dxa"/>
            <w:tcMar>
              <w:top w:w="144" w:type="dxa"/>
              <w:left w:w="144" w:type="dxa"/>
              <w:bottom w:w="144" w:type="dxa"/>
              <w:right w:w="144" w:type="dxa"/>
            </w:tcMar>
            <w:vAlign w:val="top"/>
          </w:tcPr>
          <w:p w14:paraId="15C8BA50" w14:textId="77777777" w:rsidR="002171AD" w:rsidRPr="000F0B9E" w:rsidRDefault="002171AD" w:rsidP="00E44697">
            <w:pPr>
              <w:pStyle w:val="CS-PriorityTitle"/>
              <w:framePr w:hSpace="0" w:wrap="auto" w:vAnchor="margin" w:hAnchor="text" w:xAlign="left" w:yAlign="inline"/>
            </w:pPr>
            <w:r w:rsidRPr="000F0B9E">
              <w:t>This is critical for:</w:t>
            </w:r>
          </w:p>
          <w:sdt>
            <w:sdtPr>
              <w:rPr>
                <w:rStyle w:val="CS-PriorityDescriptionChar"/>
              </w:rPr>
              <w:alias w:val="Description"/>
              <w:tag w:val="Description"/>
              <w:id w:val="-1984682224"/>
              <w:placeholder>
                <w:docPart w:val="CD240013850544CE85B2385ECF698EC7"/>
              </w:placeholder>
            </w:sdtPr>
            <w:sdtEndPr>
              <w:rPr>
                <w:rStyle w:val="DefaultParagraphFont"/>
                <w:rFonts w:eastAsiaTheme="minorEastAsia" w:cstheme="minorBidi"/>
              </w:rPr>
            </w:sdtEndPr>
            <w:sdtContent>
              <w:p w14:paraId="50A054AC" w14:textId="5FCF0792" w:rsidR="002171AD" w:rsidRPr="00F26DA2" w:rsidRDefault="00365169" w:rsidP="00346BB1">
                <w:pPr>
                  <w:rPr>
                    <w:rFonts w:eastAsia="Times" w:cs="Times New Roman"/>
                  </w:rPr>
                </w:pPr>
                <w:r>
                  <w:rPr>
                    <w:rStyle w:val="CS-PriorityDescriptionChar"/>
                  </w:rPr>
                  <w:t xml:space="preserve">New </w:t>
                </w:r>
                <w:r w:rsidR="005406EC">
                  <w:rPr>
                    <w:rStyle w:val="CS-PriorityDescriptionChar"/>
                  </w:rPr>
                  <w:t>functionality</w:t>
                </w:r>
                <w:r>
                  <w:rPr>
                    <w:rStyle w:val="CS-PriorityDescriptionChar"/>
                  </w:rPr>
                  <w:t xml:space="preserve"> within Customer Portal for </w:t>
                </w:r>
                <w:r w:rsidR="005406EC">
                  <w:rPr>
                    <w:rStyle w:val="CS-PriorityDescriptionChar"/>
                  </w:rPr>
                  <w:t>placing sales order</w:t>
                </w:r>
              </w:p>
            </w:sdtContent>
          </w:sdt>
        </w:tc>
        <w:sdt>
          <w:sdtPr>
            <w:alias w:val="Critical Icon"/>
            <w:tag w:val="Icon"/>
            <w:id w:val="-468745588"/>
            <w:placeholder>
              <w:docPart w:val="77C84A2378A5439D9566AEFC1A363BC0"/>
            </w:placeholder>
            <w:docPartList>
              <w:docPartGallery w:val="Quick Parts"/>
              <w:docPartCategory w:val="Icons"/>
            </w:docPartList>
          </w:sdtPr>
          <w:sdtEndPr/>
          <w:sdtContent>
            <w:tc>
              <w:tcPr>
    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    <w:tcW w:w="1008" w:type="dxa"/>
                <w:shd w:val="clear" w:color="auto" w:fill="CC3333" w:themeFill="accent5"/>
                <w:tcMar>
                  <w:top w:w="0" w:type="dxa"/>
                  <w:left w:w="144" w:type="dxa"/>
                  <w:bottom w:w="0" w:type="dxa"/>
                  <w:right w:w="144" w:type="dxa"/>
                </w:tcMar>
                <w:vAlign w:val="top"/>
              </w:tcPr>
              <w:p w14:paraId="31DD1A82" w14:textId="77777777" w:rsidR="002171AD" w:rsidRPr="00DF2343" w:rsidRDefault="002171AD" w:rsidP="00E44697">
                <w:r w:rsidRPr="00DF2343">
                  <w:rPr>
                    <w:noProof/>
                  </w:rPr>
                  <w:drawing>
                    <wp:inline distT="0" distB="0" distL="0" distR="0" wp14:anchorId="7D24BFAA" wp14:editId="05D9E74E">
                      <wp:extent cx="456022" cy="457201"/>
                      <wp:effectExtent l="0" t="0" r="0" b="0"/>
                      <wp:docPr id="251" name="Picture 25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this is critical-new-06.png"/>
                              <pic:cNvPicPr/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56022" cy="457201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tbl>
      <w:tblPr>
        <w:tblStyle w:val="TableGridLight"/>
        <w:tblpPr w:vertAnchor="page" w:horzAnchor="page" w:tblpX="5581" w:tblpY="933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5616"/>
      </w:tblGrid>
      <w:tr w:rsidR="00E44697" w14:paraId="383BBEA9" w14:textId="77777777" w:rsidTr="18860B07">
        <w:tc>
          <w:tcPr>
            <w:tcW w:w="0" w:type="auto"/>
          </w:tcPr>
          <w:p w14:paraId="0B2C295E" w14:textId="77777777" w:rsidR="00E44697" w:rsidRPr="00D04647" w:rsidRDefault="00FC3A6C" w:rsidP="006B2CEE">
            <w:pPr>
              <w:jc w:val="right"/>
              <w:rPr>
                <w:color w:val="FFFFFF" w:themeColor="background1"/>
                <w14:textFill>
                  <w14:noFill/>
                </w14:textFill>
              </w:rPr>
            </w:pPr>
            <w:r w:rsidRPr="00E9121D">
              <w:rPr>
                <w:noProof/>
                <w:color w:val="FFFFFF" w:themeColor="background1"/>
                <w14:textFill>
                  <w14:noFill/>
                </w14:textFill>
              </w:rPr>
              <w:drawing>
                <wp:inline distT="0" distB="0" distL="0" distR="0" wp14:anchorId="138B4945" wp14:editId="61869CCD">
                  <wp:extent cx="3422650" cy="3089358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rowe cover image_empty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650" cy="308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1BE4D0" w14:textId="22B4511C" w:rsidR="18860B07" w:rsidRDefault="18860B07"/>
    <w:p w14:paraId="670E261E" w14:textId="77777777" w:rsidR="007007B6" w:rsidRDefault="00D04647" w:rsidP="00AC3613">
      <w:pPr>
        <w:pStyle w:val="Header"/>
        <w:tabs>
          <w:tab w:val="clear" w:pos="4680"/>
          <w:tab w:val="clear" w:pos="9360"/>
        </w:tabs>
      </w:pPr>
      <w:r>
        <w:t xml:space="preserve"> </w:t>
      </w:r>
      <w:r w:rsidR="007007B6">
        <w:br w:type="page"/>
      </w:r>
    </w:p>
    <w:p w14:paraId="24D94D1A" w14:textId="77777777" w:rsidR="0046670F" w:rsidRDefault="0046670F" w:rsidP="009B4D97">
      <w:pPr>
        <w:pStyle w:val="Header"/>
        <w:tabs>
          <w:tab w:val="clear" w:pos="4680"/>
          <w:tab w:val="clear" w:pos="9360"/>
        </w:tabs>
        <w:rPr>
          <w:noProof/>
        </w:rPr>
      </w:pPr>
      <w:r w:rsidRPr="0046670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1" layoutInCell="1" allowOverlap="1" wp14:anchorId="043A6248" wp14:editId="4ED916A8">
                <wp:simplePos x="0" y="0"/>
                <wp:positionH relativeFrom="column">
                  <wp:posOffset>-635</wp:posOffset>
                </wp:positionH>
                <wp:positionV relativeFrom="page">
                  <wp:posOffset>975360</wp:posOffset>
                </wp:positionV>
                <wp:extent cx="5027295" cy="337820"/>
                <wp:effectExtent l="0" t="0" r="1905" b="508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7295" cy="337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55CF35" w14:textId="77777777" w:rsidR="001E3421" w:rsidRPr="007855DF" w:rsidRDefault="001E3421" w:rsidP="00404CBB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</w:pPr>
                            <w:bookmarkStart w:id="6" w:name="_Toc528665925"/>
                            <w:bookmarkStart w:id="7" w:name="_Toc71523135"/>
                            <w:r w:rsidRPr="00C13348">
                              <w:t>Document</w:t>
                            </w:r>
                            <w:r>
                              <w:t xml:space="preserve"> Owners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A6248" id="Text Box 15" o:spid="_x0000_s1027" type="#_x0000_t202" style="position:absolute;margin-left:-.05pt;margin-top:76.8pt;width:395.85pt;height:26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rXOJwIAAEoEAAAOAAAAZHJzL2Uyb0RvYy54bWysVFFv2jAQfp+0/2D5fSSAaLuIULFWTJNQ&#10;WwmmPhvHgUiJz7MNCfv1++wQOnV7mvZiLnfnu/u++8z8vmtqdlLWVaRzPh6lnCktqaj0Pufft6tP&#10;d5w5L3QhatIq52fl+P3i44d5azI1oQPVhbIMRbTLWpPzg/cmSxInD6oRbkRGaQRLso3w+LT7pLCi&#10;RfWmTiZpepO0ZAtjSSrn4H3sg3wR65elkv65LJ3yrM45ZvPxtPHchTNZzEW2t8IcKnkZQ/zDFI2o&#10;NJpeSz0KL9jRVn+UaippyVHpR5KahMqykipiAJpx+g7N5iCMilhAjjNXmtz/KyufTi+WVQV2N+NM&#10;iwY72qrOsy/UMbjAT2tchrSNQaLv4Efu4HdwBthdaZvwC0AMcTB9vrIbqkk4Z+nkdvIZXSRi0+nt&#10;3STSn7zdNtb5r4oaFoycW2wvkipOa+cxCVKHlNBM06qq67jBWrM25zfTWRovXCO4UWtcDBj6WYPl&#10;u13XYx5w7Kg4A56lXiDOyFWFGdbC+RdhoQgggsr9M46yJvSii8XZgezPv/lDPhaFKGctFJZz9+Mo&#10;rOKs/qaxwiDHwbCDsRsMfWweCKId4/0YGU1csL4ezNJS8wrxL0MXhISW6JVzP5gPvtc5Ho9Uy2VM&#10;guiM8Gu9MTKUDiwGRrfdq7DmQrvHwp5o0J7I3rHf5/b8L4+eyiquJvDas3ihG4KNG7s8rvAifv+O&#10;WW9/AYtfAAAA//8DAFBLAwQUAAYACAAAACEAHGCz2d8AAAAJAQAADwAAAGRycy9kb3ducmV2Lnht&#10;bEyPS0/DMBCE70j8B2uRuLV2ightiFMhHjeeLUhwc2KTRNjryHbS8O9ZTnDb3RnNflNuZ2fZZELs&#10;PUrIlgKYwcbrHlsJr/u7xRpYTAq1sh6NhG8TYVsdH5Wq0P6AL2bapZZRCMZCSehSGgrOY9MZp+LS&#10;DwZJ+/TBqURraLkO6kDhzvKVEDl3qkf60KnBXHem+dqNToJ9j+G+Fuljumkf0vMTH99us0cpT0/m&#10;q0tgyczpzwy/+IQOFTHVfkQdmZWwyMhI5/OzHBjpF5uMhlrCSuRr4FXJ/zeofgAAAP//AwBQSwEC&#10;LQAUAAYACAAAACEAtoM4kv4AAADhAQAAEwAAAAAAAAAAAAAAAAAAAAAAW0NvbnRlbnRfVHlwZXNd&#10;LnhtbFBLAQItABQABgAIAAAAIQA4/SH/1gAAAJQBAAALAAAAAAAAAAAAAAAAAC8BAABfcmVscy8u&#10;cmVsc1BLAQItABQABgAIAAAAIQBUMrXOJwIAAEoEAAAOAAAAAAAAAAAAAAAAAC4CAABkcnMvZTJv&#10;RG9jLnhtbFBLAQItABQABgAIAAAAIQAcYLPZ3wAAAAkBAAAPAAAAAAAAAAAAAAAAAIEEAABkcnMv&#10;ZG93bnJldi54bWxQSwUGAAAAAAQABADzAAAAjQUAAAAA&#10;" filled="f" stroked="f" strokeweight=".5pt">
                <v:textbox inset="0,0,0,0">
                  <w:txbxContent>
                    <w:p w14:paraId="5B55CF35" w14:textId="77777777" w:rsidR="001E3421" w:rsidRPr="007855DF" w:rsidRDefault="001E3421" w:rsidP="00404CBB">
                      <w:pPr>
                        <w:pStyle w:val="Heading1"/>
                        <w:numPr>
                          <w:ilvl w:val="0"/>
                          <w:numId w:val="0"/>
                        </w:numPr>
                        <w:ind w:left="360" w:hanging="360"/>
                      </w:pPr>
                      <w:bookmarkStart w:id="8" w:name="_Toc528665925"/>
                      <w:bookmarkStart w:id="9" w:name="_Toc71523135"/>
                      <w:r w:rsidRPr="00C13348">
                        <w:t>Document</w:t>
                      </w:r>
                      <w:r>
                        <w:t xml:space="preserve"> Owners</w:t>
                      </w:r>
                      <w:bookmarkEnd w:id="8"/>
                      <w:bookmarkEnd w:id="9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46670F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1" layoutInCell="1" allowOverlap="1" wp14:anchorId="79471534" wp14:editId="3705547E">
                <wp:simplePos x="0" y="0"/>
                <wp:positionH relativeFrom="column">
                  <wp:posOffset>1485900</wp:posOffset>
                </wp:positionH>
                <wp:positionV relativeFrom="page">
                  <wp:posOffset>1485900</wp:posOffset>
                </wp:positionV>
                <wp:extent cx="1830705" cy="350520"/>
                <wp:effectExtent l="0" t="0" r="0" b="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0705" cy="350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BCC63" w14:textId="77777777" w:rsidR="001E3421" w:rsidRPr="00D620CB" w:rsidRDefault="001E3421" w:rsidP="009B4D97">
                            <w:pPr>
                              <w:pStyle w:val="CS-Owner1"/>
                            </w:pPr>
                            <w:r w:rsidRPr="000F43E3">
                              <w:t>CROWE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71534" id="Text Box 136" o:spid="_x0000_s1028" type="#_x0000_t202" style="position:absolute;margin-left:117pt;margin-top:117pt;width:144.15pt;height:27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GpZLgIAAFgEAAAOAAAAZHJzL2Uyb0RvYy54bWysVF1v2jAUfZ+0/2D5fSSAYFVEqFgrpkmo&#10;rQRTn43jkEj+mm1I2K/fsSF06vY07cW59v3wveccZ3HfK0lOwvnW6JKORzklQnNTtfpQ0u+79ac7&#10;SnxgumLSaFHSs/D0fvnxw6KzhZiYxshKOIIi2hedLWkTgi2yzPNGKOZHxgoNZ22cYgFbd8gqxzpU&#10;VzKb5Pk864yrrDNceI/Tx4uTLlP9uhY8PNe1F4HIkqK3kFaX1n1cs+WCFQfHbNPyaxvsH7pQrNW4&#10;9FbqkQVGjq79o5RquTPe1GHEjcpMXbdcpBkwzTh/N822YVakWQCOtzeY/P8ry59OL460FbibzinR&#10;TIGknegD+WJ6Es+AUGd9gcCtRWjo4UD0cO5xGAfva6fiFyMR+IH1+YZvLMdj0t00/5zPKOHwTWf5&#10;bJIIyN6yrfPhqzCKRKOkDvwlWNlp4wM6QegQEi/TZt1KmTiUmnQlnaNqSrh5kCE1EuMMl16jFfp9&#10;n6aeDHPsTXXGeM5cJOItX7foYcN8eGEOmsBE0Hl4xlJLg7vM1aKkMe7n385jPKiCl5IOGiup/3Fk&#10;TlAiv2mQGAU5GG4w9oOhj+rBQLZjvCDLk4kEF+Rg1s6oV8h/FW+Bi2mOu0oaBvMhXJSO58PFapWC&#10;jta1hwYJKAsJWhY2emt53EdEI7q7/pU5e6UggLwnMyiRFe+YuMTGTG9XxwA+Ek0R4wuiV+gh38Te&#10;9anF9/H7PkW9/RCWvwAAAP//AwBQSwMEFAAGAAgAAAAhANuMRmHdAAAACwEAAA8AAABkcnMvZG93&#10;bnJldi54bWxMj81OwzAQhO9IvIO1SNyogwuohDgVQtADnEgR4riNnTgQr6PYTQNPz3JAcNuf2dlv&#10;ivXsezHZMXaBNJwvMhCW6mA6ajW8bB/OViBiQjLYB7IaPm2EdXl8VGBuwoGe7VSlVrAJxRw1uJSG&#10;XMpYO+sxLsJgiXdNGD0mbsdWmhEPbO57qbLsSnrsiD84HOyds/VHtfeM8fqU+c1X4978Izaxcttp&#10;c/+u9enJfHsDItk5/YnhB59voGSmXdiTiaLXoJYXnCX9Fqy4VGoJYseT1bUCWRbyf4byGwAA//8D&#10;AFBLAQItABQABgAIAAAAIQC2gziS/gAAAOEBAAATAAAAAAAAAAAAAAAAAAAAAABbQ29udGVudF9U&#10;eXBlc10ueG1sUEsBAi0AFAAGAAgAAAAhADj9If/WAAAAlAEAAAsAAAAAAAAAAAAAAAAALwEAAF9y&#10;ZWxzLy5yZWxzUEsBAi0AFAAGAAgAAAAhAK1calkuAgAAWAQAAA4AAAAAAAAAAAAAAAAALgIAAGRy&#10;cy9lMm9Eb2MueG1sUEsBAi0AFAAGAAgAAAAhANuMRmHdAAAACwEAAA8AAAAAAAAAAAAAAAAAiAQA&#10;AGRycy9kb3ducmV2LnhtbFBLBQYAAAAABAAEAPMAAACSBQAAAAA=&#10;" filled="f" stroked="f" strokeweight=".5pt">
                <v:textbox style="mso-fit-shape-to-text:t" inset="0,0,0,0">
                  <w:txbxContent>
                    <w:p w14:paraId="094BCC63" w14:textId="77777777" w:rsidR="001E3421" w:rsidRPr="00D620CB" w:rsidRDefault="001E3421" w:rsidP="009B4D97">
                      <w:pPr>
                        <w:pStyle w:val="CS-Owner1"/>
                      </w:pPr>
                      <w:r w:rsidRPr="000F43E3">
                        <w:t>CROWE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EB5994">
        <w:rPr>
          <w:noProof/>
        </w:rPr>
        <w:drawing>
          <wp:anchor distT="0" distB="0" distL="114300" distR="114300" simplePos="0" relativeHeight="251717632" behindDoc="0" locked="1" layoutInCell="1" allowOverlap="1" wp14:anchorId="62872F20" wp14:editId="7727D828">
            <wp:simplePos x="0" y="0"/>
            <wp:positionH relativeFrom="column">
              <wp:posOffset>2540</wp:posOffset>
            </wp:positionH>
            <wp:positionV relativeFrom="page">
              <wp:posOffset>1483360</wp:posOffset>
            </wp:positionV>
            <wp:extent cx="1307465" cy="1261745"/>
            <wp:effectExtent l="0" t="0" r="698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465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6670F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1" layoutInCell="1" allowOverlap="1" wp14:anchorId="4E9C6832" wp14:editId="61563522">
                <wp:simplePos x="0" y="0"/>
                <wp:positionH relativeFrom="column">
                  <wp:posOffset>1483360</wp:posOffset>
                </wp:positionH>
                <wp:positionV relativeFrom="page">
                  <wp:posOffset>1833245</wp:posOffset>
                </wp:positionV>
                <wp:extent cx="1830705" cy="2047875"/>
                <wp:effectExtent l="0" t="0" r="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0705" cy="204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46186" w14:textId="3A0BFB89" w:rsidR="001E3421" w:rsidRPr="00CB7DA0" w:rsidRDefault="001E3421" w:rsidP="00B82A62">
                            <w:pPr>
                              <w:pStyle w:val="Heading4"/>
                              <w:spacing w:before="0"/>
                            </w:pPr>
                            <w:r>
                              <w:t>Daniel Chapie</w:t>
                            </w:r>
                          </w:p>
                          <w:p w14:paraId="5AF37CBB" w14:textId="5F390CD0" w:rsidR="001E3421" w:rsidRPr="00CB7DA0" w:rsidRDefault="001E3421" w:rsidP="00B82A62">
                            <w:pPr>
                              <w:pStyle w:val="FootnoteText"/>
                              <w:spacing w:after="1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6832" id="Text Box 8" o:spid="_x0000_s1029" type="#_x0000_t202" style="position:absolute;margin-left:116.8pt;margin-top:144.35pt;width:144.15pt;height:161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vQ/LwIAAFUEAAAOAAAAZHJzL2Uyb0RvYy54bWysVE2P2jAQvVfqf7B8LwlQFhQRVnRXVJXQ&#10;7kpQ7dk4DokUe9yxIaG/vmOHsNW2p6oXZ+z58rz3nOV9pxt2VuhqMDkfj1LOlJFQ1OaY8+/7zacF&#10;Z84LU4gGjMr5RTl+v/r4YdnaTE2ggqZQyKiIcVlrc155b7MkcbJSWrgRWGXIWQJq4WmLx6RA0VJ1&#10;3SSTNL1LWsDCIkjlHJ0+9k6+ivXLUkn/XJZOedbknO7m44pxPYQ1WS1FdkRhq1peryH+4RZa1Iaa&#10;3ko9Ci/YCes/SulaIjgo/UiCTqAsa6niDDTNOH03za4SVsVZCBxnbzC5/1dWPp1fkNVFzokoIzRR&#10;tFedZ1+gY4uATmtdRkE7S2G+o2NieTh3dBiG7krU4UvjMPITzpcbtqGYDEmLaTpPZ5xJ8k3Sz/PF&#10;fBbqJG/pFp3/qkCzYOQcibyIqThvne9Dh5DQzcCmbppIYGNYm/O76SyNCTcPFW8M9QhD9JcNlu8O&#10;XRx5OgxygOJC8yH0+nBWbmq6w1Y4/yKQBEEjkcj9My1lA9QLrhZnFeDPv52HeOKJvJy1JLCcux8n&#10;gYqz5pshBoMaBwMH4zAY5qQfgDQ7pudjZTQpAX0zmCWCfiXtr0MXcgkjqVfO/WA++F7m9HakWq9j&#10;0MlifawogcqS/qzwW7OzMuwDogHdffcq0F4p8MTeEwwyFNk7JvrYkOns+uSJj0hTwLhH9Ao9aTcS&#10;fX1n4XH8vo9Rb3+D1S8AAAD//wMAUEsDBBQABgAIAAAAIQAcdqG94AAAAAsBAAAPAAAAZHJzL2Rv&#10;d25yZXYueG1sTI/BToRADIbvJr7DpCbe3AE2IiLDxhjdg56WNcZjFwqDMjOEmWXRp7ee9NamX/9+&#10;LTaLGcRMk++dVRCvIhBka9f0tlPwun+6ykD4gLbBwVlS8EUeNuX5WYF54052R3MVOsEh1ueoQIcw&#10;5lL6WpNBv3IjWZ61bjIYuJ062Ux44nAzyCSKUmmwt3xB40gPmurP6mhY4+0lMtvvVr+bZ2x9pffz&#10;9vFDqcuL5f4ORKAl/MHwq887ULLTwR1t48WgIFmvU0a5yLIbEExcJ/EtiIOCNI4TkGUh//9Q/gAA&#10;AP//AwBQSwECLQAUAAYACAAAACEAtoM4kv4AAADhAQAAEwAAAAAAAAAAAAAAAAAAAAAAW0NvbnRl&#10;bnRfVHlwZXNdLnhtbFBLAQItABQABgAIAAAAIQA4/SH/1gAAAJQBAAALAAAAAAAAAAAAAAAAAC8B&#10;AABfcmVscy8ucmVsc1BLAQItABQABgAIAAAAIQDK2vQ/LwIAAFUEAAAOAAAAAAAAAAAAAAAAAC4C&#10;AABkcnMvZTJvRG9jLnhtbFBLAQItABQABgAIAAAAIQAcdqG94AAAAAsBAAAPAAAAAAAAAAAAAAAA&#10;AIkEAABkcnMvZG93bnJldi54bWxQSwUGAAAAAAQABADzAAAAlgUAAAAA&#10;" filled="f" stroked="f" strokeweight=".5pt">
                <v:textbox style="mso-fit-shape-to-text:t" inset="0,0,0,0">
                  <w:txbxContent>
                    <w:p w14:paraId="25C46186" w14:textId="3A0BFB89" w:rsidR="001E3421" w:rsidRPr="00CB7DA0" w:rsidRDefault="001E3421" w:rsidP="00B82A62">
                      <w:pPr>
                        <w:pStyle w:val="Heading4"/>
                        <w:spacing w:before="0"/>
                      </w:pPr>
                      <w:r>
                        <w:t>Daniel Chapie</w:t>
                      </w:r>
                    </w:p>
                    <w:p w14:paraId="5AF37CBB" w14:textId="5F390CD0" w:rsidR="001E3421" w:rsidRPr="00CB7DA0" w:rsidRDefault="001E3421" w:rsidP="00B82A62">
                      <w:pPr>
                        <w:pStyle w:val="FootnoteText"/>
                        <w:spacing w:after="120"/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Pr="0046670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1" layoutInCell="1" allowOverlap="1" wp14:anchorId="43413391" wp14:editId="37640FD4">
                <wp:simplePos x="0" y="0"/>
                <wp:positionH relativeFrom="column">
                  <wp:posOffset>3415030</wp:posOffset>
                </wp:positionH>
                <wp:positionV relativeFrom="page">
                  <wp:posOffset>1833245</wp:posOffset>
                </wp:positionV>
                <wp:extent cx="1613535" cy="2047875"/>
                <wp:effectExtent l="0" t="0" r="571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2047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5D1F" w14:textId="61ADAFAF" w:rsidR="001E3421" w:rsidRPr="00CB7DA0" w:rsidRDefault="001E3421" w:rsidP="00B82A62">
                            <w:pPr>
                              <w:pStyle w:val="Heading4"/>
                              <w:spacing w:before="0"/>
                              <w:rPr>
                                <w:rFonts w:asciiTheme="minorHAnsi" w:hAnsiTheme="minorHAnsi"/>
                              </w:rPr>
                            </w:pPr>
                            <w:r>
                              <w:rPr>
                                <w:rFonts w:asciiTheme="minorHAnsi" w:hAnsiTheme="minorHAnsi"/>
                              </w:rPr>
                              <w:t>Vaibhav Bansal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13391" id="Text Box 10" o:spid="_x0000_s1030" type="#_x0000_t202" style="position:absolute;margin-left:268.9pt;margin-top:144.35pt;width:127.05pt;height:161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UqLwIAAFcEAAAOAAAAZHJzL2Uyb0RvYy54bWysVF1v2jAUfZ+0/2D5fSRAoVVEqFgrpkmo&#10;rQRTn43jkEjxx2xDwn79jh1Cq25P017Mzf041/ecaxb3nWzISVhXa5XT8SilRCiui1odcvpjt/5y&#10;R4nzTBWs0Urk9CwcvV9+/rRoTSYmutJNISwBiHJZa3JaeW+yJHG8EpK5kTZCIVhqK5nHpz0khWUt&#10;0GWTTNJ0nrTaFsZqLpyD97EP0mXEL0vB/XNZOuFJk1PczcfTxnMfzmS5YNnBMlPV/HIN9g+3kKxW&#10;aHqFemSekaOt/4CSNbfa6dKPuJaJLsuaizgDphmnH6bZVsyIOAvIceZKk/t/sPzp9GJJXUA70KOY&#10;hEY70XnyVXcELvDTGpchbWuQ6Dv4kTv4HZxh7K60MvxiIII4oM5XdgMaD0Xz8XQ2nVHCEZukN7d3&#10;t7OAk7yVG+v8N6ElCUZOLeSLrLLTxvk+dUgJ3ZRe100TJWwUaXM6n87SWHCNALxR6BGG6C8bLN/t&#10;uzj0zTDIXhdnzGd1vyHO8HWNO2yY8y/MYiUwEtbcP+MoG41e+mJRUmn762/+kA+lEKWkxYrl1P08&#10;Misoab4raBj2cTDsYOwHQx3lg8bWjvGADI8mCqxvBrO0Wr5i+1ehC0JMcfTKqR/MB98vOl4PF6tV&#10;TDoaWx8qFAAWG2iY36it4eE7MBrY3XWvzJqLBB7qPelhEVn2QYk+N1Q6szp66BFlChz3jF6ox/ZG&#10;oS8vLTyP998x6+3/YPkbAAD//wMAUEsDBBQABgAIAAAAIQC4+Swr3wAAAAsBAAAPAAAAZHJzL2Rv&#10;d25yZXYueG1sTI9NT4QwEIbvJv6HZky8uQWMC4uUjTG6Bz3JGuNxFgaK0imhXRb99daTHifv1zPF&#10;djGDmGlyvWUF8SoCQVzbpudOwev+8SoD4Txyg4NlUvBFDrbl+VmBeWNP/EJz5TsRStjlqEB7P+ZS&#10;ulqTQbeyI3HQWjsZ9OGcOtlMeArlZpBJFK2lwZ7DgsaR7jXVn9XRBIy358jsvlv9bp6wdZXez7uH&#10;D6UuL5a7WxCeFv9nhl/8kIEyMB3skRsnBgU312lA9wqSLEtBBEe6iTcgDgrWcZyALAv5/4fyBwAA&#10;//8DAFBLAQItABQABgAIAAAAIQC2gziS/gAAAOEBAAATAAAAAAAAAAAAAAAAAAAAAABbQ29udGVu&#10;dF9UeXBlc10ueG1sUEsBAi0AFAAGAAgAAAAhADj9If/WAAAAlAEAAAsAAAAAAAAAAAAAAAAALwEA&#10;AF9yZWxzLy5yZWxzUEsBAi0AFAAGAAgAAAAhAG+2tSovAgAAVwQAAA4AAAAAAAAAAAAAAAAALgIA&#10;AGRycy9lMm9Eb2MueG1sUEsBAi0AFAAGAAgAAAAhALj5LCvfAAAACwEAAA8AAAAAAAAAAAAAAAAA&#10;iQQAAGRycy9kb3ducmV2LnhtbFBLBQYAAAAABAAEAPMAAACVBQAAAAA=&#10;" filled="f" stroked="f" strokeweight=".5pt">
                <v:textbox style="mso-fit-shape-to-text:t" inset="0,0,0,0">
                  <w:txbxContent>
                    <w:p w14:paraId="39CA5D1F" w14:textId="61ADAFAF" w:rsidR="001E3421" w:rsidRPr="00CB7DA0" w:rsidRDefault="001E3421" w:rsidP="00B82A62">
                      <w:pPr>
                        <w:pStyle w:val="Heading4"/>
                        <w:spacing w:before="0"/>
                        <w:rPr>
                          <w:rFonts w:asciiTheme="minorHAnsi" w:hAnsiTheme="minorHAnsi"/>
                        </w:rPr>
                      </w:pPr>
                      <w:r>
                        <w:rPr>
                          <w:rFonts w:asciiTheme="minorHAnsi" w:hAnsiTheme="minorHAnsi"/>
                        </w:rPr>
                        <w:t>Vaibhav Bansal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14:paraId="3F6FB01E" w14:textId="77777777" w:rsidR="008424BB" w:rsidRDefault="0046670F" w:rsidP="00D1447C">
      <w:pPr>
        <w:rPr>
          <w:noProof/>
        </w:rPr>
      </w:pPr>
      <w:r>
        <w:rPr>
          <w:noProof/>
        </w:rPr>
        <w:t xml:space="preserve"> </w:t>
      </w:r>
      <w:r w:rsidR="00743A0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1" layoutInCell="1" allowOverlap="1" wp14:anchorId="14BFFCCE" wp14:editId="24521493">
                <wp:simplePos x="0" y="0"/>
                <wp:positionH relativeFrom="column">
                  <wp:posOffset>0</wp:posOffset>
                </wp:positionH>
                <wp:positionV relativeFrom="page">
                  <wp:posOffset>3048000</wp:posOffset>
                </wp:positionV>
                <wp:extent cx="2971800" cy="455930"/>
                <wp:effectExtent l="0" t="0" r="0" b="127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455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7217DE" w14:textId="77777777" w:rsidR="001E3421" w:rsidRPr="00C7202B" w:rsidRDefault="001E3421" w:rsidP="00404CBB">
                            <w:pPr>
                              <w:pStyle w:val="Heading1"/>
                              <w:numPr>
                                <w:ilvl w:val="0"/>
                                <w:numId w:val="0"/>
                              </w:numPr>
                              <w:ind w:left="360" w:hanging="360"/>
                            </w:pPr>
                            <w:bookmarkStart w:id="10" w:name="_Toc528665926"/>
                            <w:bookmarkStart w:id="11" w:name="_Toc71523136"/>
                            <w:r>
                              <w:t>Document Status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FFCCE" id="Text Box 13" o:spid="_x0000_s1031" type="#_x0000_t202" style="position:absolute;margin-left:0;margin-top:240pt;width:234pt;height:3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B0pKAIAAEwEAAAOAAAAZHJzL2Uyb0RvYy54bWysVF1v2jAUfZ+0/2D5fSTA6FpEqFgrpklV&#10;WwmmPhvHIZESX882JOzX79ghtOr2NO3Fub7f99zjLG67pmZHZV1FOuPjUcqZ0pLySu8z/mO7/nTN&#10;mfNC56ImrTJ+Uo7fLj9+WLRmriZUUp0ry5BEu3lrMl56b+ZJ4mSpGuFGZJSGsSDbCI+r3Se5FS2y&#10;N3UySdOrpCWbG0tSOQftfW/ky5i/KJT0T0XhlGd1xtGbj6eN5y6cyXIh5nsrTFnJcxviH7poRKVR&#10;9JLqXnjBDrb6I1VTSUuOCj+S1CRUFJVUcQZMM07fTbMphVFxFoDjzAUm9//Sysfjs2VVjt1NOdOi&#10;wY62qvPsK3UMKuDTGjeH28bA0XfQw3fQOyjD2F1hm/DFQAx2IH26oBuySSgnN1/G1ylMErbPs9nN&#10;NMKfvEYb6/w3RQ0LQsYtthdBFccH59EJXAeXUEzTuqrruMFaszbjV9NZGgMuFkTUGoFhhr7XIPlu&#10;18WZZ8McO8pPGM9STxBn5LpCDw/C+WdhwQi0DZb7JxxFTahFZ4mzkuyvv+mDPxYFK2ctGJZx9/Mg&#10;rOKs/q6xwkDHQbCDsBsEfWjuCKQd4/0YGUUEWF8PYmGpeQH5V6EKTEJL1Mq49Ha43Pme6Xg+Uq1W&#10;0Q20M8I/6I2RIXnAMWC67V6ENWfgPVb2SAP7xPwd/r1vv4HVwVNRxeUEZHscz4CDsnFn5+cV3sTb&#10;e/R6/QksfwMAAP//AwBQSwMEFAAGAAgAAAAhAOaWdpPfAAAACAEAAA8AAABkcnMvZG93bnJldi54&#10;bWxMj1FLw0AQhN8F/8Oxgm/2EmlLSLMpRbBWQcHWH3DNbXNpcnchd03jv3d90rdZZpj9plhPthMj&#10;DaHxDiGdJSDIVV43rkb4Ojw/ZCBCVE6rzjtC+KYA6/L2plC59lf3SeM+1oJLXMgVgomxz6UMlSGr&#10;wsz35Ng7+cGqyOdQSz2oK5fbTj4myVJa1Tj+YFRPT4aqdn+xCNvmlB4+xrbuTfv6sn3bvZ9354h4&#10;fzdtViAiTfEvDL/4jA4lMx39xekgOgQeEhHmWcKC7fkyY3FEWCzSDGRZyP8Dyh8AAAD//wMAUEsB&#10;Ai0AFAAGAAgAAAAhALaDOJL+AAAA4QEAABMAAAAAAAAAAAAAAAAAAAAAAFtDb250ZW50X1R5cGVz&#10;XS54bWxQSwECLQAUAAYACAAAACEAOP0h/9YAAACUAQAACwAAAAAAAAAAAAAAAAAvAQAAX3JlbHMv&#10;LnJlbHNQSwECLQAUAAYACAAAACEA3agdKSgCAABMBAAADgAAAAAAAAAAAAAAAAAuAgAAZHJzL2Uy&#10;b0RvYy54bWxQSwECLQAUAAYACAAAACEA5pZ2k98AAAAIAQAADwAAAAAAAAAAAAAAAACCBAAAZHJz&#10;L2Rvd25yZXYueG1sUEsFBgAAAAAEAAQA8wAAAI4FAAAAAA==&#10;" filled="f" stroked="f" strokeweight=".5pt">
                <v:textbox inset="0,0,0,0">
                  <w:txbxContent>
                    <w:p w14:paraId="5A7217DE" w14:textId="77777777" w:rsidR="001E3421" w:rsidRPr="00C7202B" w:rsidRDefault="001E3421" w:rsidP="00404CBB">
                      <w:pPr>
                        <w:pStyle w:val="Heading1"/>
                        <w:numPr>
                          <w:ilvl w:val="0"/>
                          <w:numId w:val="0"/>
                        </w:numPr>
                        <w:ind w:left="360" w:hanging="360"/>
                      </w:pPr>
                      <w:bookmarkStart w:id="12" w:name="_Toc528665926"/>
                      <w:bookmarkStart w:id="13" w:name="_Toc71523136"/>
                      <w:r>
                        <w:t>Document Status</w:t>
                      </w:r>
                      <w:bookmarkEnd w:id="12"/>
                      <w:bookmarkEnd w:id="13"/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743A0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1" layoutInCell="1" allowOverlap="1" wp14:anchorId="7BEC058B" wp14:editId="289DA3E7">
                <wp:simplePos x="0" y="0"/>
                <wp:positionH relativeFrom="column">
                  <wp:posOffset>0</wp:posOffset>
                </wp:positionH>
                <wp:positionV relativeFrom="page">
                  <wp:posOffset>2933065</wp:posOffset>
                </wp:positionV>
                <wp:extent cx="5029200" cy="0"/>
                <wp:effectExtent l="0" t="0" r="0" b="0"/>
                <wp:wrapNone/>
                <wp:docPr id="140" name="Straight Connector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80A411D" id="Straight Connector 140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0,230.95pt" to="396pt,2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9bl2AEAABEEAAAOAAAAZHJzL2Uyb0RvYy54bWysU9uO2yAUfK/Uf0C8N06sXq04+5DV9qVq&#10;o277AQQfYiTgIKCx8/c9YMe7vahSV/uCfeDMMDPA9ma0hp0hRI2u5ZvVmjNwEjvtTi3//u3u1XvO&#10;YhKuEwYdtPwCkd/sXr7YDr6BGns0HQRGJC42g295n5JvqirKHqyIK/TgaFFhsCJRGU5VF8RA7NZU&#10;9Xr9thowdD6ghBhp9nZa5LvCrxTI9EWpCImZlpO2VMZQxmMeq91WNKcgfK/lLEM8QYUV2tGmC9Wt&#10;SIL9CPoPKqtlwIgqrSTaCpXSEooHcrNZ/+bmvhceihcKJ/olpvh8tPLz+RCY7ujsXlM+Tlg6pPsU&#10;hD71ie3ROYoQA8urlNXgY0OQvTuEuYr+ELLxUQWbv2SJjSXfy5IvjIlJmnyzrj/QoXEmr2vVA9CH&#10;mD4CWpZ/Wm60y9ZFI86fYqLNqPXakqeNYwOJrt8RX64jGt3daWNKka8P7E1gZ0EHfzzVWTwxPOqi&#10;yjiazJYmE+UvXQxM/F9BUTAkezNt8CunkBJc2sy8xlF3hilSsABnZf8Czv0ZCuW6/g94QZSd0aUF&#10;bLXD8DfZabxKVlP/NYHJd47giN2lHG+Jhu5dSW5+I/liP64L/OEl734CAAD//wMAUEsDBBQABgAI&#10;AAAAIQDOpoLr3AAAAAgBAAAPAAAAZHJzL2Rvd25yZXYueG1sTI9BS8NAEIXvgv9hGcGb3bRqY2M2&#10;pQrFo7QK7XGanSbB7GzIbtPor3cEQY/z3uPN9/Ll6Fo1UB8azwamkwQUceltw5WB97f1zQOoEJEt&#10;tp7JwCcFWBaXFzlm1p95Q8M2VkpKOGRooI6xy7QOZU0Ow8R3xOIdfe8wytlX2vZ4lnLX6lmSzLXD&#10;huVDjR0911R+bE/OwOs+PX7t10/dvSvxJR3S25Xf7Yy5vhpXj6AijfEvDD/4gg6FMB38iW1QrQEZ&#10;Eg3czacLUGKni5koh19FF7n+P6D4BgAA//8DAFBLAQItABQABgAIAAAAIQC2gziS/gAAAOEBAAAT&#10;AAAAAAAAAAAAAAAAAAAAAABbQ29udGVudF9UeXBlc10ueG1sUEsBAi0AFAAGAAgAAAAhADj9If/W&#10;AAAAlAEAAAsAAAAAAAAAAAAAAAAALwEAAF9yZWxzLy5yZWxzUEsBAi0AFAAGAAgAAAAhAB3X1uXY&#10;AQAAEQQAAA4AAAAAAAAAAAAAAAAALgIAAGRycy9lMm9Eb2MueG1sUEsBAi0AFAAGAAgAAAAhAM6m&#10;guvcAAAACAEAAA8AAAAAAAAAAAAAAAAAMgQAAGRycy9kb3ducmV2LnhtbFBLBQYAAAAABAAEAPMA&#10;AAA7BQAAAAA=&#10;" strokecolor="#ccc [3214]" strokeweight="1pt">
                <v:stroke joinstyle="miter"/>
                <w10:wrap anchory="page"/>
                <w10:anchorlock/>
              </v:line>
            </w:pict>
          </mc:Fallback>
        </mc:AlternateContent>
      </w:r>
    </w:p>
    <w:p w14:paraId="4401B6ED" w14:textId="77777777" w:rsidR="008424BB" w:rsidRDefault="008424BB" w:rsidP="00401A18">
      <w:pPr>
        <w:pStyle w:val="FootnoteText"/>
      </w:pPr>
    </w:p>
    <w:p w14:paraId="10D36E14" w14:textId="77777777" w:rsidR="008424BB" w:rsidRDefault="008424BB" w:rsidP="00D1447C"/>
    <w:p w14:paraId="1A32AFCA" w14:textId="77777777" w:rsidR="008424BB" w:rsidRDefault="008424BB" w:rsidP="00D1447C"/>
    <w:p w14:paraId="258E868A" w14:textId="77777777" w:rsidR="008424BB" w:rsidRDefault="008424BB" w:rsidP="00D1447C"/>
    <w:p w14:paraId="67CC31C6" w14:textId="77777777" w:rsidR="008424BB" w:rsidRDefault="008424BB" w:rsidP="00D1447C"/>
    <w:p w14:paraId="1F9E6A60" w14:textId="77777777" w:rsidR="008424BB" w:rsidRDefault="008424BB" w:rsidP="00066847">
      <w:pPr>
        <w:pStyle w:val="Header"/>
        <w:tabs>
          <w:tab w:val="clear" w:pos="4680"/>
          <w:tab w:val="clear" w:pos="9360"/>
        </w:tabs>
      </w:pPr>
    </w:p>
    <w:p w14:paraId="1B639881" w14:textId="77777777" w:rsidR="008424BB" w:rsidRDefault="008424BB" w:rsidP="000943EE">
      <w:pPr>
        <w:pStyle w:val="Header"/>
        <w:tabs>
          <w:tab w:val="clear" w:pos="4680"/>
          <w:tab w:val="clear" w:pos="9360"/>
        </w:tabs>
      </w:pPr>
    </w:p>
    <w:p w14:paraId="56DE461C" w14:textId="77777777" w:rsidR="008424BB" w:rsidRDefault="008424BB" w:rsidP="00D1447C"/>
    <w:p w14:paraId="28347152" w14:textId="77777777" w:rsidR="008424BB" w:rsidRDefault="008424BB" w:rsidP="00D1447C"/>
    <w:p w14:paraId="7EEC25C3" w14:textId="77777777" w:rsidR="008424BB" w:rsidRDefault="008424BB" w:rsidP="00D1447C"/>
    <w:p w14:paraId="447194EA" w14:textId="77777777" w:rsidR="008424BB" w:rsidRDefault="008424BB" w:rsidP="00463358">
      <w:pPr>
        <w:pStyle w:val="FootnoteText"/>
      </w:pPr>
    </w:p>
    <w:p w14:paraId="546A9E36" w14:textId="77777777" w:rsidR="008424BB" w:rsidRDefault="008424BB" w:rsidP="00D1447C"/>
    <w:p w14:paraId="19446938" w14:textId="77777777" w:rsidR="008424BB" w:rsidRDefault="008424BB" w:rsidP="00D1447C"/>
    <w:p w14:paraId="0A952A0D" w14:textId="77777777" w:rsidR="008424BB" w:rsidRDefault="008424BB" w:rsidP="00D1447C"/>
    <w:p w14:paraId="177AFE01" w14:textId="7305BFAA" w:rsidR="0030730D" w:rsidRDefault="0030730D" w:rsidP="00B74A0D">
      <w:pPr>
        <w:pStyle w:val="Header"/>
        <w:tabs>
          <w:tab w:val="clear" w:pos="4680"/>
          <w:tab w:val="clear" w:pos="9360"/>
        </w:tabs>
      </w:pPr>
    </w:p>
    <w:p w14:paraId="3E96E20E" w14:textId="0049C9C2" w:rsidR="00A115AF" w:rsidRDefault="00A115AF" w:rsidP="00D90627">
      <w:pPr>
        <w:pStyle w:val="CS-Body"/>
      </w:pPr>
    </w:p>
    <w:p w14:paraId="2EFBFD55" w14:textId="02226B45" w:rsidR="00EE3E21" w:rsidRDefault="00EE3E21" w:rsidP="00B74A0D">
      <w:pPr>
        <w:pStyle w:val="Header"/>
        <w:tabs>
          <w:tab w:val="clear" w:pos="4680"/>
          <w:tab w:val="clear" w:pos="9360"/>
        </w:tabs>
      </w:pP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710"/>
        <w:gridCol w:w="3330"/>
        <w:gridCol w:w="2610"/>
        <w:gridCol w:w="2430"/>
      </w:tblGrid>
      <w:tr w:rsidR="00EE3E21" w14:paraId="48EA8DF7" w14:textId="77777777" w:rsidTr="00552D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7CF8AA9" w14:textId="23C84F10" w:rsidR="00EE3E21" w:rsidRDefault="00552D28" w:rsidP="00B74A0D">
            <w:pPr>
              <w:pStyle w:val="Header"/>
              <w:tabs>
                <w:tab w:val="clear" w:pos="4680"/>
                <w:tab w:val="clear" w:pos="9360"/>
              </w:tabs>
            </w:pPr>
            <w:r>
              <w:t>Version</w:t>
            </w:r>
          </w:p>
        </w:tc>
        <w:tc>
          <w:tcPr>
            <w:tcW w:w="3330" w:type="dxa"/>
          </w:tcPr>
          <w:p w14:paraId="20077500" w14:textId="5F3BB135" w:rsidR="00EE3E21" w:rsidRDefault="00552D28" w:rsidP="00B74A0D">
            <w:pPr>
              <w:pStyle w:val="Header"/>
              <w:tabs>
                <w:tab w:val="clear" w:pos="4680"/>
                <w:tab w:val="clear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610" w:type="dxa"/>
          </w:tcPr>
          <w:p w14:paraId="5920414A" w14:textId="268A987C" w:rsidR="00EE3E21" w:rsidRDefault="00552D28" w:rsidP="00B74A0D">
            <w:pPr>
              <w:pStyle w:val="Header"/>
              <w:tabs>
                <w:tab w:val="clear" w:pos="4680"/>
                <w:tab w:val="clear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Owner(s)</w:t>
            </w:r>
          </w:p>
        </w:tc>
        <w:tc>
          <w:tcPr>
            <w:tcW w:w="2430" w:type="dxa"/>
          </w:tcPr>
          <w:p w14:paraId="457587E1" w14:textId="313E7E84" w:rsidR="00EE3E21" w:rsidRDefault="00552D28" w:rsidP="00B74A0D">
            <w:pPr>
              <w:pStyle w:val="Header"/>
              <w:tabs>
                <w:tab w:val="clear" w:pos="4680"/>
                <w:tab w:val="clear" w:pos="936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</w:tr>
      <w:tr w:rsidR="00EE3E21" w14:paraId="043EBA43" w14:textId="77777777" w:rsidTr="00552D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695524A7" w14:textId="0D7B326E" w:rsidR="00EE3E21" w:rsidRDefault="00355D5B" w:rsidP="00B74A0D">
            <w:pPr>
              <w:pStyle w:val="Header"/>
              <w:tabs>
                <w:tab w:val="clear" w:pos="4680"/>
                <w:tab w:val="clear" w:pos="9360"/>
              </w:tabs>
            </w:pPr>
            <w:r>
              <w:t>1.0</w:t>
            </w:r>
          </w:p>
        </w:tc>
        <w:tc>
          <w:tcPr>
            <w:tcW w:w="3330" w:type="dxa"/>
          </w:tcPr>
          <w:p w14:paraId="026C1867" w14:textId="1A78DD2D" w:rsidR="00EE3E21" w:rsidRDefault="004A390B" w:rsidP="00B74A0D">
            <w:pPr>
              <w:pStyle w:val="Header"/>
              <w:tabs>
                <w:tab w:val="clear" w:pos="4680"/>
                <w:tab w:val="clear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 Draft</w:t>
            </w:r>
          </w:p>
        </w:tc>
        <w:tc>
          <w:tcPr>
            <w:tcW w:w="2610" w:type="dxa"/>
          </w:tcPr>
          <w:p w14:paraId="07F0D2F4" w14:textId="4C827026" w:rsidR="00EE3E21" w:rsidRDefault="004A390B" w:rsidP="00B74A0D">
            <w:pPr>
              <w:pStyle w:val="Header"/>
              <w:tabs>
                <w:tab w:val="clear" w:pos="4680"/>
                <w:tab w:val="clear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Daniel Chapie</w:t>
            </w:r>
          </w:p>
        </w:tc>
        <w:tc>
          <w:tcPr>
            <w:tcW w:w="2430" w:type="dxa"/>
          </w:tcPr>
          <w:p w14:paraId="3CD9A293" w14:textId="4611DB2B" w:rsidR="00EE3E21" w:rsidRDefault="00A3395B" w:rsidP="00B74A0D">
            <w:pPr>
              <w:pStyle w:val="Header"/>
              <w:tabs>
                <w:tab w:val="clear" w:pos="4680"/>
                <w:tab w:val="clear" w:pos="93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</w:t>
            </w:r>
            <w:r w:rsidR="002C5664">
              <w:t>/</w:t>
            </w:r>
            <w:r>
              <w:t>13</w:t>
            </w:r>
            <w:r w:rsidR="002C5664">
              <w:t>/2021</w:t>
            </w:r>
          </w:p>
        </w:tc>
      </w:tr>
      <w:tr w:rsidR="00A565A7" w14:paraId="5550F456" w14:textId="77777777" w:rsidTr="00552D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0" w:type="dxa"/>
          </w:tcPr>
          <w:p w14:paraId="2D52AE07" w14:textId="3409A59A" w:rsidR="00A565A7" w:rsidRDefault="00A565A7" w:rsidP="00B74A0D">
            <w:pPr>
              <w:pStyle w:val="Header"/>
              <w:tabs>
                <w:tab w:val="clear" w:pos="4680"/>
                <w:tab w:val="clear" w:pos="9360"/>
              </w:tabs>
            </w:pPr>
            <w:r>
              <w:t>2.0</w:t>
            </w:r>
          </w:p>
        </w:tc>
        <w:tc>
          <w:tcPr>
            <w:tcW w:w="3330" w:type="dxa"/>
          </w:tcPr>
          <w:p w14:paraId="57EB08AD" w14:textId="04DCCBC8" w:rsidR="00A565A7" w:rsidRDefault="00A565A7" w:rsidP="00B74A0D">
            <w:pPr>
              <w:pStyle w:val="Header"/>
              <w:tabs>
                <w:tab w:val="clear" w:pos="4680"/>
                <w:tab w:val="clear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Updates following FD Review</w:t>
            </w:r>
          </w:p>
        </w:tc>
        <w:tc>
          <w:tcPr>
            <w:tcW w:w="2610" w:type="dxa"/>
          </w:tcPr>
          <w:p w14:paraId="6EB8AF49" w14:textId="0D6D088B" w:rsidR="00A565A7" w:rsidRDefault="00A565A7" w:rsidP="00B74A0D">
            <w:pPr>
              <w:pStyle w:val="Header"/>
              <w:tabs>
                <w:tab w:val="clear" w:pos="4680"/>
                <w:tab w:val="clear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Daniel Chapie</w:t>
            </w:r>
          </w:p>
        </w:tc>
        <w:tc>
          <w:tcPr>
            <w:tcW w:w="2430" w:type="dxa"/>
          </w:tcPr>
          <w:p w14:paraId="3E296693" w14:textId="64C18EBA" w:rsidR="00A565A7" w:rsidRDefault="00A565A7" w:rsidP="00B74A0D">
            <w:pPr>
              <w:pStyle w:val="Header"/>
              <w:tabs>
                <w:tab w:val="clear" w:pos="4680"/>
                <w:tab w:val="clear" w:pos="936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4/25/2021</w:t>
            </w:r>
          </w:p>
        </w:tc>
      </w:tr>
    </w:tbl>
    <w:p w14:paraId="7D79F215" w14:textId="77777777" w:rsidR="00EE3E21" w:rsidRDefault="00EE3E21" w:rsidP="00B74A0D">
      <w:pPr>
        <w:pStyle w:val="Header"/>
        <w:tabs>
          <w:tab w:val="clear" w:pos="4680"/>
          <w:tab w:val="clear" w:pos="9360"/>
        </w:tabs>
      </w:pPr>
    </w:p>
    <w:bookmarkStart w:id="14" w:name="_Toc71523137" w:displacedByCustomXml="next"/>
    <w:sdt>
      <w:sdtPr>
        <w:rPr>
          <w:rFonts w:asciiTheme="minorHAnsi" w:eastAsiaTheme="minorEastAsia" w:hAnsiTheme="minorHAnsi" w:cs="Times New Roman"/>
          <w:b w:val="0"/>
          <w:color w:val="auto"/>
          <w:kern w:val="0"/>
          <w:sz w:val="20"/>
          <w:szCs w:val="3276"/>
        </w:rPr>
        <w:id w:val="-669018615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szCs w:val="20"/>
        </w:rPr>
      </w:sdtEndPr>
      <w:sdtContent>
        <w:p w14:paraId="19D9E21A" w14:textId="77777777" w:rsidR="002F75AC" w:rsidRDefault="00DC18E8" w:rsidP="00404CBB">
          <w:pPr>
            <w:pStyle w:val="Heading1"/>
            <w:numPr>
              <w:ilvl w:val="0"/>
              <w:numId w:val="0"/>
            </w:numPr>
            <w:ind w:left="360" w:hanging="360"/>
          </w:pPr>
          <w:r>
            <w:t>T</w:t>
          </w:r>
          <w:r w:rsidR="002F75AC">
            <w:t>able of Contents</w:t>
          </w:r>
          <w:bookmarkEnd w:id="14"/>
        </w:p>
        <w:p w14:paraId="75961100" w14:textId="2F3316CB" w:rsidR="00A61E76" w:rsidRDefault="002F75AC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r>
            <w:rPr>
              <w:rFonts w:asciiTheme="majorHAnsi" w:hAnsiTheme="majorHAnsi" w:cs="Arial"/>
              <w:color w:val="002D62"/>
            </w:rPr>
            <w:fldChar w:fldCharType="begin"/>
          </w:r>
          <w:r>
            <w:rPr>
              <w:rFonts w:asciiTheme="majorHAnsi" w:hAnsiTheme="majorHAnsi" w:cs="Arial"/>
              <w:color w:val="002D62"/>
            </w:rPr>
            <w:instrText xml:space="preserve"> TOC \o "1-3" \h \z \u </w:instrText>
          </w:r>
          <w:r>
            <w:rPr>
              <w:rFonts w:asciiTheme="majorHAnsi" w:hAnsiTheme="majorHAnsi" w:cs="Arial"/>
              <w:color w:val="002D62"/>
            </w:rPr>
            <w:fldChar w:fldCharType="separate"/>
          </w:r>
          <w:hyperlink r:id="rId16" w:anchor="_Toc71523135" w:history="1">
            <w:r w:rsidR="00A61E76" w:rsidRPr="00E14E2D">
              <w:rPr>
                <w:rStyle w:val="Hyperlink"/>
              </w:rPr>
              <w:t>Document Owners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_Toc71523135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</w:t>
            </w:r>
            <w:r w:rsidR="00A61E76">
              <w:rPr>
                <w:webHidden/>
              </w:rPr>
              <w:fldChar w:fldCharType="end"/>
            </w:r>
          </w:hyperlink>
        </w:p>
        <w:p w14:paraId="191723C4" w14:textId="1B4F1EF4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r:id="rId17" w:anchor="_Toc71523136" w:history="1">
            <w:r w:rsidR="00A61E76" w:rsidRPr="00E14E2D">
              <w:rPr>
                <w:rStyle w:val="Hyperlink"/>
              </w:rPr>
              <w:t>Document Status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_Toc71523136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</w:t>
            </w:r>
            <w:r w:rsidR="00A61E76">
              <w:rPr>
                <w:webHidden/>
              </w:rPr>
              <w:fldChar w:fldCharType="end"/>
            </w:r>
          </w:hyperlink>
        </w:p>
        <w:p w14:paraId="27C3C5EF" w14:textId="06128223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37" w:history="1">
            <w:r w:rsidR="00A61E76" w:rsidRPr="00E14E2D">
              <w:rPr>
                <w:rStyle w:val="Hyperlink"/>
              </w:rPr>
              <w:t>Table of Contents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_Toc71523137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3</w:t>
            </w:r>
            <w:r w:rsidR="00A61E76">
              <w:rPr>
                <w:webHidden/>
              </w:rPr>
              <w:fldChar w:fldCharType="end"/>
            </w:r>
          </w:hyperlink>
        </w:p>
        <w:p w14:paraId="1C8D305A" w14:textId="79E3EC17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38" w:history="1">
            <w:r w:rsidR="00A61E76" w:rsidRPr="00E14E2D">
              <w:rPr>
                <w:rStyle w:val="Hyperlink"/>
              </w:rPr>
              <w:t>1. Introduction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_Toc71523138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4</w:t>
            </w:r>
            <w:r w:rsidR="00A61E76">
              <w:rPr>
                <w:webHidden/>
              </w:rPr>
              <w:fldChar w:fldCharType="end"/>
            </w:r>
          </w:hyperlink>
        </w:p>
        <w:p w14:paraId="6F84ADF5" w14:textId="4D48999E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39" w:history="1">
            <w:r w:rsidR="00A61E76" w:rsidRPr="00E14E2D">
              <w:rPr>
                <w:rStyle w:val="Hyperlink"/>
              </w:rPr>
              <w:t>1.1. Overview of Proposed Solution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_Toc71523139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4</w:t>
            </w:r>
            <w:r w:rsidR="00A61E76">
              <w:rPr>
                <w:webHidden/>
              </w:rPr>
              <w:fldChar w:fldCharType="end"/>
            </w:r>
          </w:hyperlink>
        </w:p>
        <w:p w14:paraId="501271DC" w14:textId="4B7C9B75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0" w:history="1">
            <w:r w:rsidR="00A61E76" w:rsidRPr="00E14E2D">
              <w:rPr>
                <w:rStyle w:val="Hyperlink"/>
              </w:rPr>
              <w:t>1.2. Business Requirements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_Toc71523140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4</w:t>
            </w:r>
            <w:r w:rsidR="00A61E76">
              <w:rPr>
                <w:webHidden/>
              </w:rPr>
              <w:fldChar w:fldCharType="end"/>
            </w:r>
          </w:hyperlink>
        </w:p>
        <w:p w14:paraId="6EA6E773" w14:textId="2A1E3381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41" w:history="1">
            <w:r w:rsidR="00A61E76" w:rsidRPr="00E14E2D">
              <w:rPr>
                <w:rStyle w:val="Hyperlink"/>
              </w:rPr>
              <w:t>2. Justification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_Toc71523141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5</w:t>
            </w:r>
            <w:r w:rsidR="00A61E76">
              <w:rPr>
                <w:webHidden/>
              </w:rPr>
              <w:fldChar w:fldCharType="end"/>
            </w:r>
          </w:hyperlink>
        </w:p>
        <w:p w14:paraId="140A2183" w14:textId="0D393252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2" w:history="1">
            <w:r w:rsidR="00A61E76" w:rsidRPr="00E14E2D">
              <w:rPr>
                <w:rStyle w:val="Hyperlink"/>
              </w:rPr>
              <w:t>2.1. Current Functionality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_Toc71523142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5</w:t>
            </w:r>
            <w:r w:rsidR="00A61E76">
              <w:rPr>
                <w:webHidden/>
              </w:rPr>
              <w:fldChar w:fldCharType="end"/>
            </w:r>
          </w:hyperlink>
        </w:p>
        <w:p w14:paraId="63B46672" w14:textId="407F335A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3" w:history="1">
            <w:r w:rsidR="00A61E76" w:rsidRPr="00E14E2D">
              <w:rPr>
                <w:rStyle w:val="Hyperlink"/>
              </w:rPr>
              <w:t>2.2. Workarounds Considered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_Toc71523143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5</w:t>
            </w:r>
            <w:r w:rsidR="00A61E76">
              <w:rPr>
                <w:webHidden/>
              </w:rPr>
              <w:fldChar w:fldCharType="end"/>
            </w:r>
          </w:hyperlink>
        </w:p>
        <w:p w14:paraId="1ACB04AC" w14:textId="75571729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4" w:history="1">
            <w:r w:rsidR="00A61E76" w:rsidRPr="00E14E2D">
              <w:rPr>
                <w:rStyle w:val="Hyperlink"/>
              </w:rPr>
              <w:t>2.3. Alternative Enhancements Considered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_Toc71523144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5</w:t>
            </w:r>
            <w:r w:rsidR="00A61E76">
              <w:rPr>
                <w:webHidden/>
              </w:rPr>
              <w:fldChar w:fldCharType="end"/>
            </w:r>
          </w:hyperlink>
        </w:p>
        <w:p w14:paraId="797F0B7B" w14:textId="7E2E1E29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5" w:history="1">
            <w:r w:rsidR="00A61E76" w:rsidRPr="00E14E2D">
              <w:rPr>
                <w:rStyle w:val="Hyperlink"/>
              </w:rPr>
              <w:t>2.4. Enhancement Benefits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_Toc71523145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5</w:t>
            </w:r>
            <w:r w:rsidR="00A61E76">
              <w:rPr>
                <w:webHidden/>
              </w:rPr>
              <w:fldChar w:fldCharType="end"/>
            </w:r>
          </w:hyperlink>
        </w:p>
        <w:p w14:paraId="19E85516" w14:textId="7042324D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46" w:history="1">
            <w:r w:rsidR="00A61E76" w:rsidRPr="00E14E2D">
              <w:rPr>
                <w:rStyle w:val="Hyperlink"/>
              </w:rPr>
              <w:t>3. Detailed Design Specifications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_Toc71523146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6</w:t>
            </w:r>
            <w:r w:rsidR="00A61E76">
              <w:rPr>
                <w:webHidden/>
              </w:rPr>
              <w:fldChar w:fldCharType="end"/>
            </w:r>
          </w:hyperlink>
        </w:p>
        <w:p w14:paraId="0114F9F3" w14:textId="69D84063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7" w:history="1">
            <w:r w:rsidR="00A61E76" w:rsidRPr="00E14E2D">
              <w:rPr>
                <w:rStyle w:val="Hyperlink"/>
              </w:rPr>
              <w:t>3.1. Common Data Service (CDS)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_Toc71523147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6</w:t>
            </w:r>
            <w:r w:rsidR="00A61E76">
              <w:rPr>
                <w:webHidden/>
              </w:rPr>
              <w:fldChar w:fldCharType="end"/>
            </w:r>
          </w:hyperlink>
        </w:p>
        <w:p w14:paraId="1CC5814C" w14:textId="4BA0F59D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8" w:history="1">
            <w:r w:rsidR="00A61E76" w:rsidRPr="00E14E2D">
              <w:rPr>
                <w:rStyle w:val="Hyperlink"/>
              </w:rPr>
              <w:t>3.2. Parameters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_Toc71523148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6</w:t>
            </w:r>
            <w:r w:rsidR="00A61E76">
              <w:rPr>
                <w:webHidden/>
              </w:rPr>
              <w:fldChar w:fldCharType="end"/>
            </w:r>
          </w:hyperlink>
        </w:p>
        <w:p w14:paraId="5FFE05EB" w14:textId="2D0B90D8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49" w:history="1">
            <w:r w:rsidR="00A61E76" w:rsidRPr="00E14E2D">
              <w:rPr>
                <w:rStyle w:val="Hyperlink"/>
              </w:rPr>
              <w:t>3.3. CMA Customer Portal – Create Order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_Toc71523149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8</w:t>
            </w:r>
            <w:r w:rsidR="00A61E76">
              <w:rPr>
                <w:webHidden/>
              </w:rPr>
              <w:fldChar w:fldCharType="end"/>
            </w:r>
          </w:hyperlink>
        </w:p>
        <w:p w14:paraId="2F35EE63" w14:textId="02076892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50" w:history="1">
            <w:r w:rsidR="00A61E76" w:rsidRPr="00E14E2D">
              <w:rPr>
                <w:rStyle w:val="Hyperlink"/>
                <w:rFonts w:asciiTheme="majorHAnsi" w:hAnsiTheme="majorHAnsi"/>
              </w:rPr>
              <w:t>3.3.1.</w:t>
            </w:r>
            <w:r w:rsidR="00A61E76" w:rsidRPr="00E14E2D">
              <w:rPr>
                <w:rStyle w:val="Hyperlink"/>
              </w:rPr>
              <w:t xml:space="preserve"> Homepage: Create Order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_Toc71523150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8</w:t>
            </w:r>
            <w:r w:rsidR="00A61E76">
              <w:rPr>
                <w:webHidden/>
              </w:rPr>
              <w:fldChar w:fldCharType="end"/>
            </w:r>
          </w:hyperlink>
        </w:p>
        <w:p w14:paraId="43071E3C" w14:textId="4EA4614E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51" w:history="1">
            <w:r w:rsidR="00A61E76" w:rsidRPr="00E14E2D">
              <w:rPr>
                <w:rStyle w:val="Hyperlink"/>
              </w:rPr>
              <w:t>3.4. CMA Customer Portal – Create new ‘Cart’ page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_Toc71523151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9</w:t>
            </w:r>
            <w:r w:rsidR="00A61E76">
              <w:rPr>
                <w:webHidden/>
              </w:rPr>
              <w:fldChar w:fldCharType="end"/>
            </w:r>
          </w:hyperlink>
        </w:p>
        <w:p w14:paraId="031FCE93" w14:textId="4CA4D910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52" w:history="1">
            <w:r w:rsidR="00A61E76" w:rsidRPr="00E14E2D">
              <w:rPr>
                <w:rStyle w:val="Hyperlink"/>
              </w:rPr>
              <w:t>3.5. ‘Online Inventory’ logic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_Toc71523152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10</w:t>
            </w:r>
            <w:r w:rsidR="00A61E76">
              <w:rPr>
                <w:webHidden/>
              </w:rPr>
              <w:fldChar w:fldCharType="end"/>
            </w:r>
          </w:hyperlink>
        </w:p>
        <w:p w14:paraId="76448AA8" w14:textId="139878FB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53" w:history="1">
            <w:r w:rsidR="00A61E76" w:rsidRPr="00E14E2D">
              <w:rPr>
                <w:rStyle w:val="Hyperlink"/>
              </w:rPr>
              <w:t>3.6. CMA Customer Portal – ‘Create Order’ Updates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_Toc71523153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11</w:t>
            </w:r>
            <w:r w:rsidR="00A61E76">
              <w:rPr>
                <w:webHidden/>
              </w:rPr>
              <w:fldChar w:fldCharType="end"/>
            </w:r>
          </w:hyperlink>
        </w:p>
        <w:p w14:paraId="3E884426" w14:textId="187BD73F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54" w:history="1">
            <w:r w:rsidR="00A61E76" w:rsidRPr="00E14E2D">
              <w:rPr>
                <w:rStyle w:val="Hyperlink"/>
                <w:rFonts w:asciiTheme="majorHAnsi" w:hAnsiTheme="majorHAnsi"/>
              </w:rPr>
              <w:t>3.6.1.</w:t>
            </w:r>
            <w:r w:rsidR="00A61E76" w:rsidRPr="00E14E2D">
              <w:rPr>
                <w:rStyle w:val="Hyperlink"/>
              </w:rPr>
              <w:t xml:space="preserve"> ‘Order Information’ page – Updates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_Toc71523154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11</w:t>
            </w:r>
            <w:r w:rsidR="00A61E76">
              <w:rPr>
                <w:webHidden/>
              </w:rPr>
              <w:fldChar w:fldCharType="end"/>
            </w:r>
          </w:hyperlink>
        </w:p>
        <w:p w14:paraId="0CAB2C9E" w14:textId="2C918E0A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55" w:history="1">
            <w:r w:rsidR="00A61E76" w:rsidRPr="00E14E2D">
              <w:rPr>
                <w:rStyle w:val="Hyperlink"/>
                <w:rFonts w:asciiTheme="majorHAnsi" w:hAnsiTheme="majorHAnsi"/>
              </w:rPr>
              <w:t>3.6.2.</w:t>
            </w:r>
            <w:r w:rsidR="00A61E76" w:rsidRPr="00E14E2D">
              <w:rPr>
                <w:rStyle w:val="Hyperlink"/>
              </w:rPr>
              <w:t xml:space="preserve"> ‘Items’ page – Updates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_Toc71523155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13</w:t>
            </w:r>
            <w:r w:rsidR="00A61E76">
              <w:rPr>
                <w:webHidden/>
              </w:rPr>
              <w:fldChar w:fldCharType="end"/>
            </w:r>
          </w:hyperlink>
        </w:p>
        <w:p w14:paraId="1DDB4F77" w14:textId="52CF5A98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56" w:history="1">
            <w:r w:rsidR="00A61E76" w:rsidRPr="00E14E2D">
              <w:rPr>
                <w:rStyle w:val="Hyperlink"/>
                <w:rFonts w:asciiTheme="majorHAnsi" w:hAnsiTheme="majorHAnsi"/>
              </w:rPr>
              <w:t>3.6.3.</w:t>
            </w:r>
            <w:r w:rsidR="00A61E76" w:rsidRPr="00E14E2D">
              <w:rPr>
                <w:rStyle w:val="Hyperlink"/>
              </w:rPr>
              <w:t xml:space="preserve"> Review and Submit – Updates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_Toc71523156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15</w:t>
            </w:r>
            <w:r w:rsidR="00A61E76">
              <w:rPr>
                <w:webHidden/>
              </w:rPr>
              <w:fldChar w:fldCharType="end"/>
            </w:r>
          </w:hyperlink>
        </w:p>
        <w:p w14:paraId="01844633" w14:textId="36247F41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57" w:history="1">
            <w:r w:rsidR="00A61E76" w:rsidRPr="00E14E2D">
              <w:rPr>
                <w:rStyle w:val="Hyperlink"/>
                <w:rFonts w:asciiTheme="majorHAnsi" w:eastAsia="Times" w:hAnsiTheme="majorHAnsi" w:cs="Times New Roman"/>
              </w:rPr>
              <w:t>3.6.4.</w:t>
            </w:r>
            <w:r w:rsidR="00A61E76" w:rsidRPr="00E14E2D">
              <w:rPr>
                <w:rStyle w:val="Hyperlink"/>
              </w:rPr>
              <w:t xml:space="preserve"> ‘Create order’ logic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_Toc71523157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16</w:t>
            </w:r>
            <w:r w:rsidR="00A61E76">
              <w:rPr>
                <w:webHidden/>
              </w:rPr>
              <w:fldChar w:fldCharType="end"/>
            </w:r>
          </w:hyperlink>
        </w:p>
        <w:p w14:paraId="4A85CE52" w14:textId="0DAF30D9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58" w:history="1">
            <w:r w:rsidR="00A61E76" w:rsidRPr="00E14E2D">
              <w:rPr>
                <w:rStyle w:val="Hyperlink"/>
              </w:rPr>
              <w:t>3.7. ‘Cart’ logic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_Toc71523158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17</w:t>
            </w:r>
            <w:r w:rsidR="00A61E76">
              <w:rPr>
                <w:webHidden/>
              </w:rPr>
              <w:fldChar w:fldCharType="end"/>
            </w:r>
          </w:hyperlink>
        </w:p>
        <w:p w14:paraId="0A48F7AF" w14:textId="2629D9AF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59" w:history="1">
            <w:r w:rsidR="00A61E76" w:rsidRPr="00E14E2D">
              <w:rPr>
                <w:rStyle w:val="Hyperlink"/>
                <w:rFonts w:asciiTheme="majorHAnsi" w:hAnsiTheme="majorHAnsi"/>
              </w:rPr>
              <w:t>3.7.1.</w:t>
            </w:r>
            <w:r w:rsidR="00A61E76" w:rsidRPr="00E14E2D">
              <w:rPr>
                <w:rStyle w:val="Hyperlink"/>
              </w:rPr>
              <w:t xml:space="preserve"> Retreive Price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_Toc71523159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17</w:t>
            </w:r>
            <w:r w:rsidR="00A61E76">
              <w:rPr>
                <w:webHidden/>
              </w:rPr>
              <w:fldChar w:fldCharType="end"/>
            </w:r>
          </w:hyperlink>
        </w:p>
        <w:p w14:paraId="2C52B5FD" w14:textId="2A70CA30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60" w:history="1">
            <w:r w:rsidR="00A61E76" w:rsidRPr="00E14E2D">
              <w:rPr>
                <w:rStyle w:val="Hyperlink"/>
                <w:rFonts w:asciiTheme="majorHAnsi" w:hAnsiTheme="majorHAnsi"/>
              </w:rPr>
              <w:t>3.7.2.</w:t>
            </w:r>
            <w:r w:rsidR="00A61E76" w:rsidRPr="00E14E2D">
              <w:rPr>
                <w:rStyle w:val="Hyperlink"/>
              </w:rPr>
              <w:t xml:space="preserve"> ‘Place order’ button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_Toc71523160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18</w:t>
            </w:r>
            <w:r w:rsidR="00A61E76">
              <w:rPr>
                <w:webHidden/>
              </w:rPr>
              <w:fldChar w:fldCharType="end"/>
            </w:r>
          </w:hyperlink>
        </w:p>
        <w:p w14:paraId="7C1C7456" w14:textId="16AE6A70" w:rsidR="00A61E76" w:rsidRDefault="00913333">
          <w:pPr>
            <w:pStyle w:val="TOC3"/>
            <w:rPr>
              <w:rFonts w:eastAsiaTheme="minorEastAsia"/>
              <w:color w:val="auto"/>
              <w:sz w:val="22"/>
              <w:szCs w:val="22"/>
            </w:rPr>
          </w:pPr>
          <w:hyperlink w:anchor="_Toc71523161" w:history="1">
            <w:r w:rsidR="00A61E76" w:rsidRPr="00E14E2D">
              <w:rPr>
                <w:rStyle w:val="Hyperlink"/>
                <w:rFonts w:asciiTheme="majorHAnsi" w:hAnsiTheme="majorHAnsi"/>
              </w:rPr>
              <w:t>3.7.3.</w:t>
            </w:r>
            <w:r w:rsidR="00A61E76" w:rsidRPr="00E14E2D">
              <w:rPr>
                <w:rStyle w:val="Hyperlink"/>
              </w:rPr>
              <w:t xml:space="preserve"> ‘Place order’ execution logic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_Toc71523161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18</w:t>
            </w:r>
            <w:r w:rsidR="00A61E76">
              <w:rPr>
                <w:webHidden/>
              </w:rPr>
              <w:fldChar w:fldCharType="end"/>
            </w:r>
          </w:hyperlink>
        </w:p>
        <w:p w14:paraId="6AA807BE" w14:textId="12570687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62" w:history="1">
            <w:r w:rsidR="00A61E76" w:rsidRPr="00E14E2D">
              <w:rPr>
                <w:rStyle w:val="Hyperlink"/>
              </w:rPr>
              <w:t>4. Security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_Toc71523162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19</w:t>
            </w:r>
            <w:r w:rsidR="00A61E76">
              <w:rPr>
                <w:webHidden/>
              </w:rPr>
              <w:fldChar w:fldCharType="end"/>
            </w:r>
          </w:hyperlink>
        </w:p>
        <w:p w14:paraId="4B3DF1A5" w14:textId="17BFA1E6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63" w:history="1">
            <w:r w:rsidR="00A61E76" w:rsidRPr="00E14E2D">
              <w:rPr>
                <w:rStyle w:val="Hyperlink"/>
              </w:rPr>
              <w:t>5. Data Migration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_Toc71523163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20</w:t>
            </w:r>
            <w:r w:rsidR="00A61E76">
              <w:rPr>
                <w:webHidden/>
              </w:rPr>
              <w:fldChar w:fldCharType="end"/>
            </w:r>
          </w:hyperlink>
        </w:p>
        <w:p w14:paraId="226C16D1" w14:textId="4D763497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64" w:history="1">
            <w:r w:rsidR="00A61E76" w:rsidRPr="00E14E2D">
              <w:rPr>
                <w:rStyle w:val="Hyperlink"/>
              </w:rPr>
              <w:t>6. Assumptions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_Toc71523164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21</w:t>
            </w:r>
            <w:r w:rsidR="00A61E76">
              <w:rPr>
                <w:webHidden/>
              </w:rPr>
              <w:fldChar w:fldCharType="end"/>
            </w:r>
          </w:hyperlink>
        </w:p>
        <w:p w14:paraId="27B41B88" w14:textId="761F79D3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65" w:history="1">
            <w:r w:rsidR="00A61E76" w:rsidRPr="00E14E2D">
              <w:rPr>
                <w:rStyle w:val="Hyperlink"/>
              </w:rPr>
              <w:t>6.1. Configuration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_Toc71523165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21</w:t>
            </w:r>
            <w:r w:rsidR="00A61E76">
              <w:rPr>
                <w:webHidden/>
              </w:rPr>
              <w:fldChar w:fldCharType="end"/>
            </w:r>
          </w:hyperlink>
        </w:p>
        <w:p w14:paraId="4390EE72" w14:textId="759C7DE8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66" w:history="1">
            <w:r w:rsidR="00A61E76" w:rsidRPr="00E14E2D">
              <w:rPr>
                <w:rStyle w:val="Hyperlink"/>
              </w:rPr>
              <w:t>6.2. Scope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_Toc71523166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21</w:t>
            </w:r>
            <w:r w:rsidR="00A61E76">
              <w:rPr>
                <w:webHidden/>
              </w:rPr>
              <w:fldChar w:fldCharType="end"/>
            </w:r>
          </w:hyperlink>
        </w:p>
        <w:p w14:paraId="2A18748A" w14:textId="49768F77" w:rsidR="00A61E76" w:rsidRDefault="00913333">
          <w:pPr>
            <w:pStyle w:val="TOC2"/>
            <w:rPr>
              <w:rFonts w:eastAsiaTheme="minorEastAsia"/>
              <w:color w:val="auto"/>
              <w:sz w:val="22"/>
              <w:szCs w:val="22"/>
            </w:rPr>
          </w:pPr>
          <w:hyperlink w:anchor="_Toc71523167" w:history="1">
            <w:r w:rsidR="00A61E76" w:rsidRPr="00E14E2D">
              <w:rPr>
                <w:rStyle w:val="Hyperlink"/>
              </w:rPr>
              <w:t>6.3. Cross Functional Implications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_Toc71523167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21</w:t>
            </w:r>
            <w:r w:rsidR="00A61E76">
              <w:rPr>
                <w:webHidden/>
              </w:rPr>
              <w:fldChar w:fldCharType="end"/>
            </w:r>
          </w:hyperlink>
        </w:p>
        <w:p w14:paraId="073BA5E8" w14:textId="2E9EA247" w:rsidR="00A61E76" w:rsidRDefault="00913333">
          <w:pPr>
            <w:pStyle w:val="TOC1"/>
            <w:rPr>
              <w:rFonts w:eastAsiaTheme="minorEastAsia"/>
              <w:b w:val="0"/>
              <w:color w:val="auto"/>
              <w:sz w:val="22"/>
              <w:szCs w:val="22"/>
            </w:rPr>
          </w:pPr>
          <w:hyperlink w:anchor="_Toc71523168" w:history="1">
            <w:r w:rsidR="00A61E76" w:rsidRPr="00E14E2D">
              <w:rPr>
                <w:rStyle w:val="Hyperlink"/>
              </w:rPr>
              <w:t>7. Scenarios &amp; Examples</w:t>
            </w:r>
            <w:r w:rsidR="00A61E76">
              <w:rPr>
                <w:webHidden/>
              </w:rPr>
              <w:tab/>
            </w:r>
            <w:r w:rsidR="00A61E76">
              <w:rPr>
                <w:webHidden/>
              </w:rPr>
              <w:fldChar w:fldCharType="begin"/>
            </w:r>
            <w:r w:rsidR="00A61E76">
              <w:rPr>
                <w:webHidden/>
              </w:rPr>
              <w:instrText xml:space="preserve"> PAGEREF _Toc71523168 \h </w:instrText>
            </w:r>
            <w:r w:rsidR="00A61E76">
              <w:rPr>
                <w:webHidden/>
              </w:rPr>
            </w:r>
            <w:r w:rsidR="00A61E76">
              <w:rPr>
                <w:webHidden/>
              </w:rPr>
              <w:fldChar w:fldCharType="separate"/>
            </w:r>
            <w:r w:rsidR="00A61E76">
              <w:rPr>
                <w:webHidden/>
              </w:rPr>
              <w:t>22</w:t>
            </w:r>
            <w:r w:rsidR="00A61E76">
              <w:rPr>
                <w:webHidden/>
              </w:rPr>
              <w:fldChar w:fldCharType="end"/>
            </w:r>
          </w:hyperlink>
        </w:p>
        <w:p w14:paraId="5C84DA5B" w14:textId="16586B9B" w:rsidR="002F75AC" w:rsidRDefault="002F75AC" w:rsidP="00BC7CAE">
          <w:pPr>
            <w:rPr>
              <w:bCs/>
              <w:noProof/>
            </w:rPr>
          </w:pPr>
          <w:r>
            <w:rPr>
              <w:rFonts w:asciiTheme="majorHAnsi" w:hAnsiTheme="majorHAnsi" w:cs="Arial"/>
              <w:b/>
              <w:color w:val="002D62"/>
            </w:rPr>
            <w:fldChar w:fldCharType="end"/>
          </w:r>
        </w:p>
      </w:sdtContent>
    </w:sdt>
    <w:p w14:paraId="6FB9CA3E" w14:textId="77777777" w:rsidR="00D51B81" w:rsidRPr="008B0FB1" w:rsidRDefault="00D51B81" w:rsidP="00C771C6">
      <w:pPr>
        <w:pStyle w:val="Header"/>
        <w:numPr>
          <w:ilvl w:val="0"/>
          <w:numId w:val="8"/>
        </w:numPr>
        <w:tabs>
          <w:tab w:val="clear" w:pos="4680"/>
          <w:tab w:val="clear" w:pos="9360"/>
        </w:tabs>
        <w:rPr>
          <w:bCs/>
          <w:noProof/>
        </w:rPr>
      </w:pPr>
      <w:r w:rsidRPr="008B0FB1">
        <w:rPr>
          <w:bCs/>
          <w:noProof/>
        </w:rPr>
        <w:br w:type="page"/>
      </w:r>
    </w:p>
    <w:p w14:paraId="4590B006" w14:textId="77777777" w:rsidR="00AD30DE" w:rsidRDefault="00B671D9" w:rsidP="008A0648">
      <w:pPr>
        <w:pStyle w:val="Heading1"/>
      </w:pPr>
      <w:bookmarkStart w:id="15" w:name="_Toc71523138"/>
      <w:r>
        <w:t>Introduction</w:t>
      </w:r>
      <w:bookmarkEnd w:id="15"/>
    </w:p>
    <w:p w14:paraId="5ABDA7A0" w14:textId="735E4247" w:rsidR="00AD30DE" w:rsidRDefault="00B671D9" w:rsidP="008137F3">
      <w:pPr>
        <w:pStyle w:val="Heading2"/>
      </w:pPr>
      <w:bookmarkStart w:id="16" w:name="_Toc71523139"/>
      <w:r>
        <w:t>Overview of Proposed Solution</w:t>
      </w:r>
      <w:bookmarkEnd w:id="16"/>
    </w:p>
    <w:p w14:paraId="5B449903" w14:textId="27164699" w:rsidR="0082568D" w:rsidRDefault="0082568D" w:rsidP="00365169">
      <w:pPr>
        <w:pStyle w:val="CS-Body"/>
      </w:pPr>
      <w:r>
        <w:t xml:space="preserve">Crowe Metals Accelerator clients require the </w:t>
      </w:r>
      <w:r w:rsidR="00365169">
        <w:t xml:space="preserve">provide their customers the ability to </w:t>
      </w:r>
      <w:r w:rsidR="00A3395B">
        <w:t>place orders directly into D365 F&amp;O with CMA.</w:t>
      </w:r>
    </w:p>
    <w:p w14:paraId="08648240" w14:textId="1C9F1581" w:rsidR="0071709D" w:rsidRDefault="0071709D" w:rsidP="00986E6F">
      <w:pPr>
        <w:pStyle w:val="CS-Body"/>
      </w:pPr>
      <w:r>
        <w:t xml:space="preserve">Current Microsoft D365 F&amp;O </w:t>
      </w:r>
      <w:r w:rsidR="00365169">
        <w:t xml:space="preserve">through the PowerApps suite allows </w:t>
      </w:r>
      <w:r w:rsidR="0090063B">
        <w:t>for Power Portals to be created. CMA has already developed and provided an initial release of the CMA Customer Portal</w:t>
      </w:r>
      <w:r w:rsidR="00CB2C9A">
        <w:t xml:space="preserve">. </w:t>
      </w:r>
      <w:r w:rsidR="0090063B">
        <w:t xml:space="preserve">To further extend the functionality provided to </w:t>
      </w:r>
      <w:r w:rsidR="00B96FC0">
        <w:t xml:space="preserve">client’s customer base, </w:t>
      </w:r>
      <w:r w:rsidR="00DD7B2E">
        <w:t xml:space="preserve">developing </w:t>
      </w:r>
      <w:proofErr w:type="spellStart"/>
      <w:r w:rsidR="00DD7B2E">
        <w:t>functionlality</w:t>
      </w:r>
      <w:proofErr w:type="spellEnd"/>
      <w:r w:rsidR="00DD7B2E">
        <w:t xml:space="preserve"> to support order entry will improve </w:t>
      </w:r>
      <w:r w:rsidR="006A5E29">
        <w:t xml:space="preserve">e-commerce capabilities. </w:t>
      </w:r>
    </w:p>
    <w:p w14:paraId="6F7AD2E5" w14:textId="5ED4C2AB" w:rsidR="00CB2C9A" w:rsidRDefault="00CB2C9A" w:rsidP="00986E6F">
      <w:pPr>
        <w:pStyle w:val="CS-Body"/>
      </w:pPr>
      <w:r>
        <w:t xml:space="preserve">This enhancement </w:t>
      </w:r>
      <w:r w:rsidR="00B96FC0">
        <w:t xml:space="preserve">provides an outline to forms and features that are necessary for the CMA Customer Portal’s </w:t>
      </w:r>
      <w:r w:rsidR="006A5E29">
        <w:t>‘Create Order’</w:t>
      </w:r>
      <w:r w:rsidR="00035042">
        <w:t xml:space="preserve">. </w:t>
      </w:r>
    </w:p>
    <w:p w14:paraId="38D48FF9" w14:textId="77777777" w:rsidR="00B671D9" w:rsidRDefault="005E6D65" w:rsidP="00B671D9">
      <w:pPr>
        <w:pStyle w:val="Heading2"/>
      </w:pPr>
      <w:bookmarkStart w:id="17" w:name="_Toc71523140"/>
      <w:r>
        <w:t>Business Requirements</w:t>
      </w:r>
      <w:bookmarkEnd w:id="17"/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1890"/>
        <w:gridCol w:w="8190"/>
      </w:tblGrid>
      <w:tr w:rsidR="005E6D65" w:rsidRPr="005E6D65" w14:paraId="1BC4CC74" w14:textId="77777777" w:rsidTr="005E6D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4DA41E0B" w14:textId="2215DBB5" w:rsidR="005E6D65" w:rsidRPr="005E6D65" w:rsidRDefault="00035042" w:rsidP="005E6D65">
            <w:pPr>
              <w:pStyle w:val="CS-Body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ADO</w:t>
            </w:r>
            <w:r w:rsidR="005E6D65" w:rsidRPr="005E6D65">
              <w:rPr>
                <w:color w:val="FFFFFF" w:themeColor="background1"/>
              </w:rPr>
              <w:t xml:space="preserve"> ID</w:t>
            </w:r>
          </w:p>
        </w:tc>
        <w:tc>
          <w:tcPr>
            <w:tcW w:w="8190" w:type="dxa"/>
          </w:tcPr>
          <w:p w14:paraId="2C217CFD" w14:textId="77777777" w:rsidR="005E6D65" w:rsidRPr="005E6D65" w:rsidRDefault="005E6D65" w:rsidP="005E6D65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5E6D65">
              <w:rPr>
                <w:color w:val="FFFFFF" w:themeColor="background1"/>
              </w:rPr>
              <w:t>Description</w:t>
            </w:r>
          </w:p>
        </w:tc>
      </w:tr>
      <w:tr w:rsidR="00C23EE8" w14:paraId="45AFB9A8" w14:textId="77777777" w:rsidTr="005E6D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715C05BD" w14:textId="77777777" w:rsidR="00C23EE8" w:rsidRDefault="00C23EE8" w:rsidP="005E6D65">
            <w:pPr>
              <w:pStyle w:val="CS-Body"/>
            </w:pPr>
          </w:p>
        </w:tc>
        <w:tc>
          <w:tcPr>
            <w:tcW w:w="8190" w:type="dxa"/>
          </w:tcPr>
          <w:p w14:paraId="72551912" w14:textId="0DA6228F" w:rsidR="00C23EE8" w:rsidRDefault="00C23EE8" w:rsidP="005E6D65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23EE8" w14:paraId="611F1F2B" w14:textId="77777777" w:rsidTr="005E6D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90" w:type="dxa"/>
          </w:tcPr>
          <w:p w14:paraId="23F16ADF" w14:textId="77777777" w:rsidR="00C23EE8" w:rsidRDefault="00C23EE8" w:rsidP="005E6D65">
            <w:pPr>
              <w:pStyle w:val="CS-Body"/>
            </w:pPr>
          </w:p>
        </w:tc>
        <w:tc>
          <w:tcPr>
            <w:tcW w:w="8190" w:type="dxa"/>
          </w:tcPr>
          <w:p w14:paraId="7F9DBB15" w14:textId="39886DF0" w:rsidR="00C23EE8" w:rsidRDefault="00C23EE8" w:rsidP="005E6D65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BC7450" w14:textId="2C0D6980" w:rsidR="005E6D65" w:rsidRPr="005E6D65" w:rsidRDefault="005E6D65" w:rsidP="005E6D65">
      <w:pPr>
        <w:pStyle w:val="CS-Body"/>
      </w:pPr>
    </w:p>
    <w:p w14:paraId="220560AE" w14:textId="77777777" w:rsidR="00AD30DE" w:rsidRDefault="005E6D65" w:rsidP="008A0648">
      <w:pPr>
        <w:pStyle w:val="Heading1"/>
      </w:pPr>
      <w:bookmarkStart w:id="18" w:name="_Toc71523141"/>
      <w:r>
        <w:t>Justification</w:t>
      </w:r>
      <w:bookmarkEnd w:id="18"/>
    </w:p>
    <w:p w14:paraId="435ABD04" w14:textId="77777777" w:rsidR="005E6D65" w:rsidRDefault="005E6D65" w:rsidP="005E6D65">
      <w:pPr>
        <w:pStyle w:val="Heading2"/>
      </w:pPr>
      <w:bookmarkStart w:id="19" w:name="_Toc71523142"/>
      <w:r>
        <w:t>Current Functionality</w:t>
      </w:r>
      <w:bookmarkEnd w:id="19"/>
    </w:p>
    <w:p w14:paraId="0B121913" w14:textId="6D2D8E64" w:rsidR="005E6D65" w:rsidRPr="00DF516A" w:rsidRDefault="005E6D65" w:rsidP="00B96FC0">
      <w:pPr>
        <w:pStyle w:val="ListBullet"/>
        <w:numPr>
          <w:ilvl w:val="0"/>
          <w:numId w:val="0"/>
        </w:numPr>
        <w:ind w:left="720"/>
      </w:pPr>
    </w:p>
    <w:p w14:paraId="5058A07A" w14:textId="77777777" w:rsidR="005E6D65" w:rsidRDefault="005E6D65" w:rsidP="005E6D65">
      <w:pPr>
        <w:pStyle w:val="Heading2"/>
      </w:pPr>
      <w:bookmarkStart w:id="20" w:name="_Toc71523143"/>
      <w:r>
        <w:t>Workarounds Considered</w:t>
      </w:r>
      <w:bookmarkEnd w:id="20"/>
    </w:p>
    <w:p w14:paraId="73115976" w14:textId="77777777" w:rsidR="005E6D65" w:rsidRDefault="005E6D65" w:rsidP="005E6D65">
      <w:pPr>
        <w:pStyle w:val="CS-Body"/>
      </w:pPr>
    </w:p>
    <w:p w14:paraId="7BA1E858" w14:textId="77777777" w:rsidR="005E6D65" w:rsidRDefault="005E6D65" w:rsidP="005E6D65">
      <w:pPr>
        <w:pStyle w:val="Heading2"/>
      </w:pPr>
      <w:bookmarkStart w:id="21" w:name="_Toc71523144"/>
      <w:r>
        <w:t>Alternative Enhancements Considered</w:t>
      </w:r>
      <w:bookmarkEnd w:id="21"/>
    </w:p>
    <w:p w14:paraId="0D5B6824" w14:textId="77777777" w:rsidR="005E6D65" w:rsidRDefault="005E6D65" w:rsidP="005E6D65">
      <w:pPr>
        <w:pStyle w:val="CS-Body"/>
      </w:pPr>
    </w:p>
    <w:p w14:paraId="06B6DD69" w14:textId="77777777" w:rsidR="005E6D65" w:rsidRPr="005E6D65" w:rsidRDefault="005E6D65" w:rsidP="005E6D65">
      <w:pPr>
        <w:pStyle w:val="Heading2"/>
      </w:pPr>
      <w:bookmarkStart w:id="22" w:name="_Toc71523145"/>
      <w:r>
        <w:t>Enhancement Benefits</w:t>
      </w:r>
      <w:bookmarkEnd w:id="22"/>
    </w:p>
    <w:p w14:paraId="3D1AB65E" w14:textId="77777777" w:rsidR="00AD30DE" w:rsidRDefault="00AD30DE" w:rsidP="00AD30DE">
      <w:pPr>
        <w:rPr>
          <w:rFonts w:cstheme="minorHAnsi"/>
        </w:rPr>
      </w:pPr>
      <w:r>
        <w:rPr>
          <w:rFonts w:cstheme="minorHAnsi"/>
        </w:rPr>
        <w:br w:type="page"/>
      </w:r>
    </w:p>
    <w:p w14:paraId="44D3175B" w14:textId="77777777" w:rsidR="005E6D65" w:rsidRDefault="005E6D65" w:rsidP="008A0648">
      <w:pPr>
        <w:pStyle w:val="Heading1"/>
      </w:pPr>
      <w:bookmarkStart w:id="23" w:name="_Toc71523146"/>
      <w:bookmarkStart w:id="24" w:name="_Toc506805754"/>
      <w:r>
        <w:t>Detailed Design Specifications</w:t>
      </w:r>
      <w:bookmarkEnd w:id="23"/>
    </w:p>
    <w:p w14:paraId="7133C46A" w14:textId="74341217" w:rsidR="005E6D65" w:rsidRDefault="00016B29" w:rsidP="005E6D65">
      <w:pPr>
        <w:pStyle w:val="CS-Body"/>
      </w:pPr>
      <w:r>
        <w:t xml:space="preserve">This enhancement will provide </w:t>
      </w:r>
      <w:r w:rsidR="00B96FC0">
        <w:t xml:space="preserve">users visibility to D365/CMA’s </w:t>
      </w:r>
      <w:r w:rsidR="007B63D5">
        <w:t>‘Available inventory’ for the CMA client’s products.</w:t>
      </w:r>
      <w:r w:rsidR="002C5664">
        <w:t xml:space="preserve"> </w:t>
      </w:r>
      <w:r w:rsidR="00871439">
        <w:t xml:space="preserve"> </w:t>
      </w:r>
      <w:r w:rsidR="00047B6A">
        <w:t>Below are the features documented in this enhancement:</w:t>
      </w:r>
    </w:p>
    <w:p w14:paraId="19F582B1" w14:textId="76216E06" w:rsidR="00C162A9" w:rsidRDefault="00C162A9" w:rsidP="00C162A9">
      <w:pPr>
        <w:pStyle w:val="ListBullet"/>
      </w:pPr>
      <w:r>
        <w:t>CDS entity updates</w:t>
      </w:r>
    </w:p>
    <w:p w14:paraId="7B86E020" w14:textId="2E8FB3EA" w:rsidR="002E72F9" w:rsidRDefault="002E72F9" w:rsidP="00C162A9">
      <w:pPr>
        <w:pStyle w:val="ListBullet"/>
      </w:pPr>
      <w:r>
        <w:t>CMA Customer Portal – Parameters</w:t>
      </w:r>
    </w:p>
    <w:p w14:paraId="0CA6EFF9" w14:textId="32D0EF98" w:rsidR="00047B6A" w:rsidRDefault="00047B6A" w:rsidP="00047B6A">
      <w:pPr>
        <w:pStyle w:val="ListBullet"/>
      </w:pPr>
      <w:r>
        <w:t xml:space="preserve">CMA Customer Portal – </w:t>
      </w:r>
      <w:r w:rsidR="002E72F9">
        <w:t>‘Cart’</w:t>
      </w:r>
    </w:p>
    <w:p w14:paraId="3E5869CB" w14:textId="7027A5FC" w:rsidR="00047B6A" w:rsidRDefault="00047B6A" w:rsidP="00047B6A">
      <w:pPr>
        <w:pStyle w:val="ListBullet"/>
      </w:pPr>
      <w:r>
        <w:t xml:space="preserve">‘Create Order’ </w:t>
      </w:r>
      <w:r w:rsidR="007E52D4">
        <w:t>updates</w:t>
      </w:r>
    </w:p>
    <w:p w14:paraId="3C179EDF" w14:textId="2647F43E" w:rsidR="007E52D4" w:rsidRDefault="007E52D4" w:rsidP="00047B6A">
      <w:pPr>
        <w:pStyle w:val="ListBullet"/>
      </w:pPr>
      <w:r>
        <w:t>‘Online Inventory’ updates</w:t>
      </w:r>
    </w:p>
    <w:p w14:paraId="6BEDE757" w14:textId="44F5295D" w:rsidR="00C162A9" w:rsidRDefault="00C162A9" w:rsidP="005E6D65">
      <w:pPr>
        <w:pStyle w:val="Heading2"/>
      </w:pPr>
      <w:bookmarkStart w:id="25" w:name="_Toc71523147"/>
      <w:r>
        <w:t>Common Data Service (CDS)</w:t>
      </w:r>
      <w:bookmarkEnd w:id="25"/>
    </w:p>
    <w:p w14:paraId="3B89D5E5" w14:textId="77777777" w:rsidR="00E8213D" w:rsidRDefault="00DE49FD" w:rsidP="000D7D9A">
      <w:pPr>
        <w:pStyle w:val="ListBullet"/>
      </w:pPr>
      <w:r>
        <w:t>Create new CDS enti</w:t>
      </w:r>
      <w:r w:rsidR="00E8213D">
        <w:t>ties for:</w:t>
      </w:r>
    </w:p>
    <w:p w14:paraId="3018AFCD" w14:textId="25BF6B73" w:rsidR="00C63C14" w:rsidRPr="003A21C4" w:rsidRDefault="00DE49FD" w:rsidP="00C771C6">
      <w:pPr>
        <w:pStyle w:val="ListBullet"/>
        <w:numPr>
          <w:ilvl w:val="1"/>
          <w:numId w:val="9"/>
        </w:numPr>
      </w:pPr>
      <w:proofErr w:type="spellStart"/>
      <w:r>
        <w:rPr>
          <w:i/>
          <w:iCs/>
        </w:rPr>
        <w:t>LogisticsPostalAddress</w:t>
      </w:r>
      <w:proofErr w:type="spellEnd"/>
    </w:p>
    <w:p w14:paraId="53CAD5F1" w14:textId="47F5BA62" w:rsidR="002E72F9" w:rsidRDefault="006D73FF" w:rsidP="002E72F9">
      <w:pPr>
        <w:pStyle w:val="Heading2"/>
      </w:pPr>
      <w:bookmarkStart w:id="26" w:name="_Toc71523148"/>
      <w:r>
        <w:t>Parameters</w:t>
      </w:r>
      <w:bookmarkEnd w:id="26"/>
    </w:p>
    <w:p w14:paraId="32AFD430" w14:textId="7978C6E1" w:rsidR="009B024A" w:rsidRDefault="009B024A" w:rsidP="00365806">
      <w:pPr>
        <w:pStyle w:val="ListBullet"/>
      </w:pPr>
      <w:r>
        <w:t>Add ‘CMA Customer Portal’ menu item</w:t>
      </w:r>
    </w:p>
    <w:p w14:paraId="2972AB30" w14:textId="60B93369" w:rsidR="009B024A" w:rsidRPr="009B024A" w:rsidRDefault="009B024A" w:rsidP="009B024A">
      <w:pPr>
        <w:pStyle w:val="ListBullet"/>
        <w:numPr>
          <w:ilvl w:val="1"/>
          <w:numId w:val="9"/>
        </w:numPr>
      </w:pPr>
      <w:r>
        <w:rPr>
          <w:i/>
          <w:iCs/>
        </w:rPr>
        <w:t>Sales and marketing &gt; Setup &gt; CMA Customer Portal</w:t>
      </w:r>
      <w:r>
        <w:rPr>
          <w:i/>
          <w:iCs/>
        </w:rPr>
        <w:br/>
      </w:r>
    </w:p>
    <w:p w14:paraId="3BF63D81" w14:textId="6A60071C" w:rsidR="009B024A" w:rsidRDefault="009B024A" w:rsidP="009B024A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0FDA6FA" wp14:editId="13E90213">
            <wp:extent cx="5943600" cy="2798445"/>
            <wp:effectExtent l="19050" t="19050" r="19050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465213" w14:textId="77777777" w:rsidR="009B024A" w:rsidRDefault="009B024A">
      <w:pPr>
        <w:rPr>
          <w:color w:val="666666" w:themeColor="text2"/>
        </w:rPr>
      </w:pPr>
      <w:r>
        <w:br w:type="page"/>
      </w:r>
    </w:p>
    <w:p w14:paraId="0E5513FF" w14:textId="123CDB10" w:rsidR="009B024A" w:rsidRDefault="009B024A" w:rsidP="00365806">
      <w:pPr>
        <w:pStyle w:val="ListBullet"/>
      </w:pPr>
      <w:r>
        <w:t>On the ‘General’ tab add below:</w:t>
      </w:r>
    </w:p>
    <w:p w14:paraId="43ACB507" w14:textId="32A531BB" w:rsidR="009B024A" w:rsidRDefault="009B024A" w:rsidP="009B024A">
      <w:pPr>
        <w:pStyle w:val="ListBullet"/>
        <w:numPr>
          <w:ilvl w:val="1"/>
          <w:numId w:val="9"/>
        </w:numPr>
      </w:pPr>
      <w:r>
        <w:rPr>
          <w:b/>
          <w:bCs/>
        </w:rPr>
        <w:t>Notes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40"/>
        <w:gridCol w:w="1620"/>
        <w:gridCol w:w="2600"/>
        <w:gridCol w:w="3340"/>
      </w:tblGrid>
      <w:tr w:rsidR="001E3421" w:rsidRPr="009B024A" w14:paraId="0E912973" w14:textId="77777777" w:rsidTr="001E34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7D4606B2" w14:textId="0B4AEEE4" w:rsidR="001E3421" w:rsidRPr="009B024A" w:rsidRDefault="001E3421" w:rsidP="009B024A">
            <w:pPr>
              <w:pStyle w:val="ListBullet"/>
              <w:numPr>
                <w:ilvl w:val="0"/>
                <w:numId w:val="0"/>
              </w:numPr>
              <w:rPr>
                <w:color w:val="FFFFFF" w:themeColor="background1"/>
              </w:rPr>
            </w:pPr>
            <w:r w:rsidRPr="009B024A">
              <w:rPr>
                <w:color w:val="FFFFFF" w:themeColor="background1"/>
              </w:rPr>
              <w:t>Field</w:t>
            </w:r>
          </w:p>
        </w:tc>
        <w:tc>
          <w:tcPr>
            <w:tcW w:w="1620" w:type="dxa"/>
          </w:tcPr>
          <w:p w14:paraId="027BD7F3" w14:textId="596ACDF4" w:rsidR="001E3421" w:rsidRPr="009B024A" w:rsidRDefault="001E3421" w:rsidP="009B024A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9B024A">
              <w:rPr>
                <w:color w:val="FFFFFF" w:themeColor="background1"/>
              </w:rPr>
              <w:t>Type</w:t>
            </w:r>
          </w:p>
        </w:tc>
        <w:tc>
          <w:tcPr>
            <w:tcW w:w="2600" w:type="dxa"/>
          </w:tcPr>
          <w:p w14:paraId="523FBC9B" w14:textId="2C10FED2" w:rsidR="001E3421" w:rsidRPr="001E3421" w:rsidRDefault="001E3421" w:rsidP="009B024A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>
              <w:rPr>
                <w:color w:val="FFFFFF" w:themeColor="background1"/>
              </w:rPr>
              <w:t>Notes</w:t>
            </w:r>
          </w:p>
        </w:tc>
        <w:tc>
          <w:tcPr>
            <w:tcW w:w="3340" w:type="dxa"/>
          </w:tcPr>
          <w:p w14:paraId="64182D5D" w14:textId="46A2263C" w:rsidR="001E3421" w:rsidRPr="009B024A" w:rsidRDefault="001E3421" w:rsidP="009B024A">
            <w:pPr>
              <w:pStyle w:val="ListBullet"/>
              <w:numPr>
                <w:ilvl w:val="0"/>
                <w:numId w:val="0"/>
              </w:num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Field Textbox</w:t>
            </w:r>
          </w:p>
        </w:tc>
      </w:tr>
      <w:tr w:rsidR="001E3421" w14:paraId="7B08FDC9" w14:textId="77777777" w:rsidTr="001E3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2478CAFA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</w:pPr>
            <w:r>
              <w:t>Create order</w:t>
            </w:r>
          </w:p>
        </w:tc>
        <w:tc>
          <w:tcPr>
            <w:tcW w:w="1620" w:type="dxa"/>
          </w:tcPr>
          <w:p w14:paraId="490FAB8A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Label</w:t>
            </w:r>
          </w:p>
        </w:tc>
        <w:tc>
          <w:tcPr>
            <w:tcW w:w="2600" w:type="dxa"/>
          </w:tcPr>
          <w:p w14:paraId="7934BB59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40" w:type="dxa"/>
          </w:tcPr>
          <w:p w14:paraId="77044CF3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E3421" w14:paraId="43067F36" w14:textId="77777777" w:rsidTr="001E34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1ED761A5" w14:textId="1E29ADF9" w:rsidR="001E3421" w:rsidRDefault="001E3421" w:rsidP="001E3421">
            <w:pPr>
              <w:pStyle w:val="ListBullet"/>
              <w:numPr>
                <w:ilvl w:val="0"/>
                <w:numId w:val="0"/>
              </w:numPr>
            </w:pPr>
            <w:r>
              <w:t>Order type</w:t>
            </w:r>
          </w:p>
        </w:tc>
        <w:tc>
          <w:tcPr>
            <w:tcW w:w="1620" w:type="dxa"/>
          </w:tcPr>
          <w:p w14:paraId="47C9B31C" w14:textId="076A7470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</w:t>
            </w:r>
          </w:p>
        </w:tc>
        <w:tc>
          <w:tcPr>
            <w:tcW w:w="2600" w:type="dxa"/>
          </w:tcPr>
          <w:p w14:paraId="2ED91CF9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Enum</w:t>
            </w:r>
            <w:proofErr w:type="spellEnd"/>
            <w:r>
              <w:t xml:space="preserve"> values:</w:t>
            </w:r>
          </w:p>
          <w:p w14:paraId="63F0ABE4" w14:textId="77777777" w:rsidR="001E3421" w:rsidRDefault="001E3421" w:rsidP="001E3421">
            <w:pPr>
              <w:pStyle w:val="ListBulle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Journal</w:t>
            </w:r>
          </w:p>
          <w:p w14:paraId="1FE90D8B" w14:textId="4C75F2CE" w:rsidR="001E3421" w:rsidRDefault="001E3421" w:rsidP="001E3421">
            <w:pPr>
              <w:pStyle w:val="ListBullet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Sales order</w:t>
            </w:r>
          </w:p>
        </w:tc>
        <w:tc>
          <w:tcPr>
            <w:tcW w:w="3340" w:type="dxa"/>
          </w:tcPr>
          <w:p w14:paraId="4AB95534" w14:textId="7A71B71F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which order type is used when record created from CMA Customer Portal</w:t>
            </w:r>
          </w:p>
        </w:tc>
      </w:tr>
      <w:tr w:rsidR="001E3421" w14:paraId="1B4830F0" w14:textId="77777777" w:rsidTr="001E34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133D2E5F" w14:textId="2B1822BD" w:rsidR="001E3421" w:rsidRDefault="001E3421" w:rsidP="001E3421">
            <w:pPr>
              <w:pStyle w:val="ListBullet"/>
              <w:numPr>
                <w:ilvl w:val="0"/>
                <w:numId w:val="0"/>
              </w:numPr>
            </w:pPr>
            <w:r>
              <w:t>Update to sales order?</w:t>
            </w:r>
          </w:p>
        </w:tc>
        <w:tc>
          <w:tcPr>
            <w:tcW w:w="1620" w:type="dxa"/>
          </w:tcPr>
          <w:p w14:paraId="2D28A5C4" w14:textId="6452CAE2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Toggle</w:t>
            </w:r>
          </w:p>
        </w:tc>
        <w:tc>
          <w:tcPr>
            <w:tcW w:w="2600" w:type="dxa"/>
          </w:tcPr>
          <w:p w14:paraId="0B6C0CF9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340" w:type="dxa"/>
          </w:tcPr>
          <w:p w14:paraId="4B3A6BD9" w14:textId="5222F88E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Enable if sales journal should be updated to sales order by user in CMA Customer Portal</w:t>
            </w:r>
          </w:p>
        </w:tc>
      </w:tr>
      <w:tr w:rsidR="001E3421" w14:paraId="6104417B" w14:textId="77777777" w:rsidTr="001E34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</w:tcPr>
          <w:p w14:paraId="05BB8A57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</w:pPr>
            <w:r>
              <w:t>Note type</w:t>
            </w:r>
          </w:p>
        </w:tc>
        <w:tc>
          <w:tcPr>
            <w:tcW w:w="1620" w:type="dxa"/>
          </w:tcPr>
          <w:p w14:paraId="06B6EBD3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Dropdown</w:t>
            </w:r>
          </w:p>
        </w:tc>
        <w:tc>
          <w:tcPr>
            <w:tcW w:w="2600" w:type="dxa"/>
          </w:tcPr>
          <w:p w14:paraId="3281A451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ind w:left="360" w:hanging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i/>
                <w:iCs/>
              </w:rPr>
              <w:t>DocuRef_Type</w:t>
            </w:r>
            <w:proofErr w:type="spellEnd"/>
          </w:p>
        </w:tc>
        <w:tc>
          <w:tcPr>
            <w:tcW w:w="3340" w:type="dxa"/>
          </w:tcPr>
          <w:p w14:paraId="328986C7" w14:textId="77777777" w:rsidR="001E3421" w:rsidRDefault="001E3421" w:rsidP="001E3421">
            <w:pPr>
              <w:pStyle w:val="ListBullet"/>
              <w:numPr>
                <w:ilvl w:val="0"/>
                <w:numId w:val="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Select which note type to be landed on record</w:t>
            </w:r>
          </w:p>
        </w:tc>
      </w:tr>
    </w:tbl>
    <w:p w14:paraId="0671A668" w14:textId="77777777" w:rsidR="009B024A" w:rsidRDefault="009B024A" w:rsidP="009B024A">
      <w:pPr>
        <w:pStyle w:val="ListBullet"/>
        <w:numPr>
          <w:ilvl w:val="0"/>
          <w:numId w:val="0"/>
        </w:numPr>
        <w:ind w:left="360"/>
      </w:pPr>
    </w:p>
    <w:p w14:paraId="4B5379E3" w14:textId="1E0E76B0" w:rsidR="001E3421" w:rsidRDefault="001E3421">
      <w:pPr>
        <w:rPr>
          <w:rFonts w:asciiTheme="majorHAnsi" w:eastAsiaTheme="majorEastAsia" w:hAnsiTheme="majorHAnsi" w:cstheme="majorBidi"/>
          <w:b/>
          <w:color w:val="666666" w:themeColor="text2"/>
          <w:sz w:val="32"/>
          <w:szCs w:val="26"/>
        </w:rPr>
      </w:pPr>
      <w:r>
        <w:rPr>
          <w:noProof/>
        </w:rPr>
        <w:drawing>
          <wp:inline distT="0" distB="0" distL="0" distR="0" wp14:anchorId="1ABE229E" wp14:editId="12D42857">
            <wp:extent cx="5943600" cy="2900680"/>
            <wp:effectExtent l="19050" t="19050" r="19050" b="139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5D7481E3" w14:textId="49DA008A" w:rsidR="007E52D4" w:rsidRDefault="007E52D4" w:rsidP="005E6D65">
      <w:pPr>
        <w:pStyle w:val="Heading2"/>
      </w:pPr>
      <w:bookmarkStart w:id="27" w:name="_Toc71523149"/>
      <w:r>
        <w:t xml:space="preserve">CMA Customer Portal – </w:t>
      </w:r>
      <w:r w:rsidR="00854FB3">
        <w:t>Create Order</w:t>
      </w:r>
      <w:bookmarkEnd w:id="27"/>
    </w:p>
    <w:p w14:paraId="6A0305D9" w14:textId="253E2DEC" w:rsidR="005E6D65" w:rsidRDefault="007B63D5" w:rsidP="007E52D4">
      <w:pPr>
        <w:pStyle w:val="Heading3"/>
      </w:pPr>
      <w:bookmarkStart w:id="28" w:name="_Toc71523150"/>
      <w:r>
        <w:t xml:space="preserve">Homepage: </w:t>
      </w:r>
      <w:r w:rsidR="006A5E29">
        <w:t>Create Order</w:t>
      </w:r>
      <w:bookmarkEnd w:id="28"/>
    </w:p>
    <w:p w14:paraId="0FD74D5F" w14:textId="71E1E7C2" w:rsidR="007221D8" w:rsidRPr="00EE202E" w:rsidRDefault="00F83FC3" w:rsidP="00C771C6">
      <w:pPr>
        <w:pStyle w:val="CS-ListNumber"/>
      </w:pPr>
      <w:r>
        <w:t xml:space="preserve"> </w:t>
      </w:r>
      <w:r w:rsidR="00C63C14">
        <w:t>Add bullet to homepage feature list</w:t>
      </w:r>
      <w:r w:rsidR="00EE202E">
        <w:t xml:space="preserve"> – </w:t>
      </w:r>
      <w:r w:rsidR="00EE202E">
        <w:rPr>
          <w:b/>
          <w:bCs/>
        </w:rPr>
        <w:t>“</w:t>
      </w:r>
      <w:r w:rsidRPr="00EE202E">
        <w:rPr>
          <w:b/>
          <w:bCs/>
          <w:i/>
          <w:iCs/>
        </w:rPr>
        <w:t>Place sales order with real-time pricing</w:t>
      </w:r>
      <w:r w:rsidR="00EE202E">
        <w:rPr>
          <w:b/>
          <w:bCs/>
          <w:i/>
          <w:iCs/>
        </w:rPr>
        <w:t>”</w:t>
      </w:r>
    </w:p>
    <w:p w14:paraId="0DC1BBE1" w14:textId="2E4D988B" w:rsidR="00E957D7" w:rsidRDefault="00E957D7" w:rsidP="00C63C14">
      <w:pPr>
        <w:pStyle w:val="CS-ListNumber"/>
      </w:pPr>
      <w:r>
        <w:t xml:space="preserve">Add description of </w:t>
      </w:r>
      <w:r w:rsidRPr="00EE202E">
        <w:rPr>
          <w:b/>
          <w:bCs/>
          <w:i/>
          <w:iCs/>
        </w:rPr>
        <w:t>“</w:t>
      </w:r>
      <w:r w:rsidR="00C63C14" w:rsidRPr="00EE202E">
        <w:rPr>
          <w:b/>
          <w:bCs/>
          <w:i/>
          <w:iCs/>
        </w:rPr>
        <w:t>Place sales order</w:t>
      </w:r>
      <w:r w:rsidR="007C3AAB" w:rsidRPr="00EE202E">
        <w:rPr>
          <w:b/>
          <w:bCs/>
          <w:i/>
          <w:iCs/>
        </w:rPr>
        <w:t>”</w:t>
      </w:r>
    </w:p>
    <w:p w14:paraId="4FAD03B7" w14:textId="48029475" w:rsidR="007221D8" w:rsidRDefault="008A4AC1" w:rsidP="007221D8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6062CDD" wp14:editId="41599447">
            <wp:extent cx="5943600" cy="29387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E0BB" w14:textId="77777777" w:rsidR="00EE202E" w:rsidRDefault="00EE202E">
      <w:pPr>
        <w:rPr>
          <w:rFonts w:asciiTheme="majorHAnsi" w:eastAsiaTheme="majorEastAsia" w:hAnsiTheme="majorHAnsi" w:cstheme="majorBidi"/>
          <w:b/>
          <w:color w:val="666666" w:themeColor="text2"/>
          <w:sz w:val="32"/>
          <w:szCs w:val="26"/>
        </w:rPr>
      </w:pPr>
      <w:r>
        <w:br w:type="page"/>
      </w:r>
    </w:p>
    <w:p w14:paraId="3BCAFDAB" w14:textId="72B745B5" w:rsidR="00C93B22" w:rsidRDefault="007848C4" w:rsidP="00C93B22">
      <w:pPr>
        <w:pStyle w:val="Heading2"/>
      </w:pPr>
      <w:bookmarkStart w:id="29" w:name="_Toc71523151"/>
      <w:r>
        <w:t xml:space="preserve">CMA Customer Portal – </w:t>
      </w:r>
      <w:r w:rsidR="00C93B22">
        <w:t>Create</w:t>
      </w:r>
      <w:r>
        <w:t xml:space="preserve"> new</w:t>
      </w:r>
      <w:r w:rsidR="00C93B22">
        <w:t xml:space="preserve"> ‘Cart’ </w:t>
      </w:r>
      <w:r w:rsidR="002E72F9">
        <w:t>page</w:t>
      </w:r>
      <w:bookmarkEnd w:id="29"/>
    </w:p>
    <w:p w14:paraId="2345412A" w14:textId="40F96CAD" w:rsidR="005C33FE" w:rsidRDefault="005C33FE" w:rsidP="00C771C6">
      <w:pPr>
        <w:pStyle w:val="CS-ListNumber"/>
        <w:numPr>
          <w:ilvl w:val="0"/>
          <w:numId w:val="17"/>
        </w:numPr>
      </w:pPr>
      <w:r>
        <w:t xml:space="preserve">Create ‘Cart’ </w:t>
      </w:r>
      <w:r w:rsidR="0083606B">
        <w:t>page with direct access from ribbon icon</w:t>
      </w:r>
    </w:p>
    <w:p w14:paraId="043F73A7" w14:textId="6C053CC9" w:rsidR="00FA0A7E" w:rsidRDefault="00FA0A7E" w:rsidP="00FA0A7E">
      <w:pPr>
        <w:pStyle w:val="CS-ListNumber"/>
      </w:pPr>
      <w:r>
        <w:t xml:space="preserve">Add shopping cart icon to </w:t>
      </w:r>
      <w:r w:rsidR="005C33FE">
        <w:t>ribbon</w:t>
      </w:r>
    </w:p>
    <w:p w14:paraId="1FF9CADB" w14:textId="380CF751" w:rsidR="002E72F9" w:rsidRDefault="002E72F9" w:rsidP="00FA0A7E">
      <w:pPr>
        <w:pStyle w:val="CS-ListNumber"/>
      </w:pPr>
      <w:r>
        <w:t>Create ‘Cart’ header space</w:t>
      </w:r>
    </w:p>
    <w:p w14:paraId="6478A861" w14:textId="2CCB79EF" w:rsidR="00192AE8" w:rsidRDefault="00192AE8" w:rsidP="00C771C6">
      <w:pPr>
        <w:pStyle w:val="CS-ListNumber"/>
        <w:numPr>
          <w:ilvl w:val="1"/>
          <w:numId w:val="11"/>
        </w:numPr>
      </w:pPr>
      <w:r>
        <w:t>Ship-To Address</w:t>
      </w:r>
    </w:p>
    <w:p w14:paraId="1511964D" w14:textId="306C9DC6" w:rsidR="00192AE8" w:rsidRDefault="00192AE8" w:rsidP="00C771C6">
      <w:pPr>
        <w:pStyle w:val="CS-ListNumber"/>
        <w:numPr>
          <w:ilvl w:val="1"/>
          <w:numId w:val="11"/>
        </w:numPr>
      </w:pPr>
      <w:r>
        <w:t>Order Reference</w:t>
      </w:r>
    </w:p>
    <w:p w14:paraId="51ED91EA" w14:textId="472BB70D" w:rsidR="00192AE8" w:rsidRDefault="00192AE8" w:rsidP="00C771C6">
      <w:pPr>
        <w:pStyle w:val="CS-ListNumber"/>
        <w:numPr>
          <w:ilvl w:val="1"/>
          <w:numId w:val="11"/>
        </w:numPr>
      </w:pPr>
      <w:r>
        <w:t>Requested Receipt Date</w:t>
      </w:r>
    </w:p>
    <w:p w14:paraId="731A4204" w14:textId="16F54EFC" w:rsidR="00B17888" w:rsidRDefault="00215957" w:rsidP="00C771C6">
      <w:pPr>
        <w:pStyle w:val="CS-ListNumber"/>
        <w:numPr>
          <w:ilvl w:val="1"/>
          <w:numId w:val="11"/>
        </w:numPr>
      </w:pPr>
      <w:r>
        <w:t>‘Add note’ attachment icon</w:t>
      </w:r>
    </w:p>
    <w:p w14:paraId="33C7AFD2" w14:textId="3B6A6561" w:rsidR="002E72F9" w:rsidRDefault="002E72F9" w:rsidP="00FA0A7E">
      <w:pPr>
        <w:pStyle w:val="CS-ListNumber"/>
      </w:pPr>
      <w:r>
        <w:t>Create ‘PRODUCTS’ grid</w:t>
      </w:r>
    </w:p>
    <w:p w14:paraId="7BC00D8E" w14:textId="7D9E1A7B" w:rsidR="002E72F9" w:rsidRDefault="002E72F9" w:rsidP="00C771C6">
      <w:pPr>
        <w:pStyle w:val="CS-ListNumber"/>
        <w:numPr>
          <w:ilvl w:val="1"/>
          <w:numId w:val="11"/>
        </w:numPr>
      </w:pPr>
      <w:r>
        <w:t>Line No.</w:t>
      </w:r>
    </w:p>
    <w:p w14:paraId="356AC9BC" w14:textId="2084C19D" w:rsidR="002E72F9" w:rsidRDefault="002E72F9" w:rsidP="00C771C6">
      <w:pPr>
        <w:pStyle w:val="CS-ListNumber"/>
        <w:numPr>
          <w:ilvl w:val="1"/>
          <w:numId w:val="11"/>
        </w:numPr>
      </w:pPr>
      <w:r>
        <w:t>Product Name</w:t>
      </w:r>
    </w:p>
    <w:p w14:paraId="20047808" w14:textId="4F8103C8" w:rsidR="002E72F9" w:rsidRDefault="002E72F9" w:rsidP="00C771C6">
      <w:pPr>
        <w:pStyle w:val="CS-ListNumber"/>
        <w:numPr>
          <w:ilvl w:val="1"/>
          <w:numId w:val="11"/>
        </w:numPr>
      </w:pPr>
      <w:r>
        <w:t>Quantity</w:t>
      </w:r>
    </w:p>
    <w:p w14:paraId="237AED8B" w14:textId="1CE1FFAD" w:rsidR="002E72F9" w:rsidRDefault="002E72F9" w:rsidP="00C771C6">
      <w:pPr>
        <w:pStyle w:val="CS-ListNumber"/>
        <w:numPr>
          <w:ilvl w:val="1"/>
          <w:numId w:val="11"/>
        </w:numPr>
      </w:pPr>
      <w:r>
        <w:t>Unit</w:t>
      </w:r>
    </w:p>
    <w:p w14:paraId="251A3E88" w14:textId="3713EC81" w:rsidR="002E72F9" w:rsidRDefault="002E72F9" w:rsidP="00C771C6">
      <w:pPr>
        <w:pStyle w:val="CS-ListNumber"/>
        <w:numPr>
          <w:ilvl w:val="1"/>
          <w:numId w:val="11"/>
        </w:numPr>
      </w:pPr>
      <w:r>
        <w:t>Weight</w:t>
      </w:r>
    </w:p>
    <w:p w14:paraId="1264F38C" w14:textId="5B621C8E" w:rsidR="002E72F9" w:rsidRDefault="002E72F9" w:rsidP="00C771C6">
      <w:pPr>
        <w:pStyle w:val="CS-ListNumber"/>
        <w:numPr>
          <w:ilvl w:val="1"/>
          <w:numId w:val="11"/>
        </w:numPr>
      </w:pPr>
      <w:r>
        <w:t>Total Price</w:t>
      </w:r>
    </w:p>
    <w:p w14:paraId="5DEE4E79" w14:textId="46F0578C" w:rsidR="002E72F9" w:rsidRDefault="002E72F9" w:rsidP="00C771C6">
      <w:pPr>
        <w:pStyle w:val="CS-ListNumber"/>
        <w:numPr>
          <w:ilvl w:val="1"/>
          <w:numId w:val="11"/>
        </w:numPr>
      </w:pPr>
      <w:r>
        <w:t>Price Unit</w:t>
      </w:r>
    </w:p>
    <w:p w14:paraId="0D5B70FA" w14:textId="108BBB8E" w:rsidR="002E72F9" w:rsidRDefault="002E72F9" w:rsidP="00C771C6">
      <w:pPr>
        <w:pStyle w:val="CS-ListNumber"/>
        <w:numPr>
          <w:ilvl w:val="1"/>
          <w:numId w:val="11"/>
        </w:numPr>
      </w:pPr>
      <w:r>
        <w:t>Total Amount</w:t>
      </w:r>
    </w:p>
    <w:p w14:paraId="5BA6E0FE" w14:textId="17296199" w:rsidR="002E72F9" w:rsidRDefault="002E72F9" w:rsidP="00C771C6">
      <w:pPr>
        <w:pStyle w:val="CS-ListNumber"/>
        <w:numPr>
          <w:ilvl w:val="1"/>
          <w:numId w:val="11"/>
        </w:numPr>
      </w:pPr>
      <w:r>
        <w:t>‘Add note’ dropdown</w:t>
      </w:r>
    </w:p>
    <w:p w14:paraId="2991DBF6" w14:textId="2A62865F" w:rsidR="00446C64" w:rsidRDefault="00446C64" w:rsidP="00446C64">
      <w:pPr>
        <w:pStyle w:val="CS-ListNumber"/>
      </w:pPr>
      <w:r w:rsidRPr="00446C64">
        <w:rPr>
          <w:b/>
          <w:bCs/>
        </w:rPr>
        <w:t>Add</w:t>
      </w:r>
      <w:r>
        <w:t xml:space="preserve"> ‘Total’ that SUM all ‘Total amount’ of grid lines</w:t>
      </w:r>
    </w:p>
    <w:p w14:paraId="4A11B2A0" w14:textId="0E96E57B" w:rsidR="00446C64" w:rsidRDefault="00446C64" w:rsidP="00446C64">
      <w:pPr>
        <w:pStyle w:val="CS-ListNumber"/>
      </w:pPr>
      <w:r w:rsidRPr="00446C64">
        <w:rPr>
          <w:b/>
          <w:bCs/>
        </w:rPr>
        <w:t>Add</w:t>
      </w:r>
      <w:r>
        <w:t xml:space="preserve"> ‘Place Order’ button</w:t>
      </w:r>
    </w:p>
    <w:p w14:paraId="6B9086EC" w14:textId="23379FFB" w:rsidR="005C33FE" w:rsidRDefault="00C74420" w:rsidP="005C33FE">
      <w:pPr>
        <w:pStyle w:val="CS-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8012E56" wp14:editId="7F8F7ABC">
            <wp:extent cx="5943600" cy="2810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B770" w14:textId="77777777" w:rsidR="007221D8" w:rsidRDefault="007221D8">
      <w:pPr>
        <w:rPr>
          <w:rFonts w:eastAsiaTheme="majorEastAsia" w:cstheme="majorBidi"/>
          <w:b/>
          <w:color w:val="666666" w:themeColor="text2"/>
          <w:sz w:val="24"/>
          <w:szCs w:val="24"/>
        </w:rPr>
      </w:pPr>
      <w:r>
        <w:br w:type="page"/>
      </w:r>
    </w:p>
    <w:p w14:paraId="249EC9DE" w14:textId="77777777" w:rsidR="00587247" w:rsidRDefault="00587247" w:rsidP="00587247">
      <w:pPr>
        <w:pStyle w:val="Heading2"/>
      </w:pPr>
      <w:bookmarkStart w:id="30" w:name="_Toc71523152"/>
      <w:r>
        <w:t>‘Online Inventory’ logic</w:t>
      </w:r>
      <w:bookmarkEnd w:id="30"/>
    </w:p>
    <w:p w14:paraId="7AB311A7" w14:textId="77777777" w:rsidR="00587247" w:rsidRDefault="00587247" w:rsidP="00587247">
      <w:pPr>
        <w:pStyle w:val="ListBullet"/>
      </w:pPr>
      <w:r>
        <w:t>Add ‘Cart’ option</w:t>
      </w:r>
    </w:p>
    <w:p w14:paraId="42B922DD" w14:textId="77777777" w:rsidR="00587247" w:rsidRDefault="00587247" w:rsidP="00587247">
      <w:pPr>
        <w:pStyle w:val="ListBullet"/>
      </w:pPr>
      <w:r w:rsidRPr="00D32830">
        <w:rPr>
          <w:b/>
          <w:bCs/>
        </w:rPr>
        <w:t>IF</w:t>
      </w:r>
      <w:r>
        <w:t xml:space="preserve"> ‘Add’ button for inventory grid record selected</w:t>
      </w:r>
    </w:p>
    <w:p w14:paraId="537B410A" w14:textId="77777777" w:rsidR="00587247" w:rsidRDefault="00587247" w:rsidP="00587247">
      <w:pPr>
        <w:pStyle w:val="ListBullet"/>
        <w:numPr>
          <w:ilvl w:val="0"/>
          <w:numId w:val="0"/>
        </w:numPr>
        <w:ind w:left="360"/>
      </w:pPr>
      <w:r w:rsidRPr="00D32830">
        <w:rPr>
          <w:b/>
          <w:bCs/>
        </w:rPr>
        <w:t>THEN</w:t>
      </w:r>
      <w:r>
        <w:t xml:space="preserve"> prompt ‘Quantity’ form</w:t>
      </w:r>
      <w:r>
        <w:br/>
      </w:r>
    </w:p>
    <w:p w14:paraId="3A7B04C9" w14:textId="77777777" w:rsidR="00587247" w:rsidRDefault="00587247" w:rsidP="0058724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2CD6AB1" wp14:editId="2D82E5F6">
            <wp:extent cx="5943600" cy="2037080"/>
            <wp:effectExtent l="19050" t="19050" r="19050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1C7358EE" w14:textId="77777777" w:rsidR="00587247" w:rsidRDefault="00587247" w:rsidP="00587247">
      <w:pPr>
        <w:pStyle w:val="ListBullet"/>
        <w:numPr>
          <w:ilvl w:val="0"/>
          <w:numId w:val="0"/>
        </w:numPr>
        <w:ind w:left="360"/>
      </w:pPr>
      <w:r w:rsidRPr="00D32830">
        <w:rPr>
          <w:b/>
          <w:bCs/>
        </w:rPr>
        <w:t>AND</w:t>
      </w:r>
      <w:r>
        <w:t xml:space="preserve"> select ‘Submit’ to create CMA Customer Portal ‘Cart’ record</w:t>
      </w:r>
    </w:p>
    <w:p w14:paraId="102767FF" w14:textId="77777777" w:rsidR="00587247" w:rsidRPr="005741AF" w:rsidRDefault="00587247" w:rsidP="00587247">
      <w:pPr>
        <w:pStyle w:val="ListBullet"/>
        <w:numPr>
          <w:ilvl w:val="0"/>
          <w:numId w:val="0"/>
        </w:numPr>
        <w:ind w:left="360"/>
      </w:pPr>
      <w:r w:rsidRPr="00D32830">
        <w:rPr>
          <w:noProof/>
        </w:rPr>
        <w:drawing>
          <wp:inline distT="0" distB="0" distL="0" distR="0" wp14:anchorId="11BCEA28" wp14:editId="176FC791">
            <wp:extent cx="5943600" cy="819150"/>
            <wp:effectExtent l="19050" t="19050" r="19050" b="19050"/>
            <wp:docPr id="35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99A31E0-51C8-410E-AE78-9CB0AC84D8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99A31E0-51C8-410E-AE78-9CB0AC84D8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b="70662"/>
                    <a:stretch/>
                  </pic:blipFill>
                  <pic:spPr bwMode="auto"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2D6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EA5B7" w14:textId="77777777" w:rsidR="00587247" w:rsidRDefault="00587247">
      <w:pPr>
        <w:rPr>
          <w:rStyle w:val="Strong"/>
          <w:rFonts w:asciiTheme="majorHAnsi" w:eastAsiaTheme="majorEastAsia" w:hAnsiTheme="majorHAnsi" w:cstheme="majorBidi"/>
          <w:bCs w:val="0"/>
          <w:color w:val="666666" w:themeColor="text2"/>
          <w:sz w:val="32"/>
          <w:szCs w:val="26"/>
        </w:rPr>
      </w:pPr>
      <w:r>
        <w:rPr>
          <w:rStyle w:val="Strong"/>
          <w:b w:val="0"/>
          <w:bCs w:val="0"/>
        </w:rPr>
        <w:br w:type="page"/>
      </w:r>
    </w:p>
    <w:p w14:paraId="3D287542" w14:textId="6271148F" w:rsidR="007848C4" w:rsidRDefault="007848C4" w:rsidP="007848C4">
      <w:pPr>
        <w:pStyle w:val="Heading2"/>
        <w:rPr>
          <w:rStyle w:val="Strong"/>
          <w:b/>
          <w:bCs w:val="0"/>
        </w:rPr>
      </w:pPr>
      <w:bookmarkStart w:id="31" w:name="_Toc71523153"/>
      <w:r>
        <w:rPr>
          <w:rStyle w:val="Strong"/>
          <w:b/>
          <w:bCs w:val="0"/>
        </w:rPr>
        <w:t>CMA Customer Portal – ‘Create Order’ Updates</w:t>
      </w:r>
      <w:bookmarkEnd w:id="31"/>
    </w:p>
    <w:p w14:paraId="24975A9A" w14:textId="6F341C24" w:rsidR="007E52D4" w:rsidRDefault="00410AF5" w:rsidP="00005C5E">
      <w:pPr>
        <w:pStyle w:val="Heading3"/>
        <w:rPr>
          <w:rStyle w:val="Strong"/>
          <w:b/>
          <w:bCs w:val="0"/>
        </w:rPr>
      </w:pPr>
      <w:bookmarkStart w:id="32" w:name="_Toc71523154"/>
      <w:r w:rsidRPr="00854FB3">
        <w:rPr>
          <w:rStyle w:val="Strong"/>
          <w:b/>
          <w:bCs w:val="0"/>
        </w:rPr>
        <w:t>‘Order Information’ page – Updates</w:t>
      </w:r>
      <w:bookmarkEnd w:id="32"/>
    </w:p>
    <w:p w14:paraId="7BD0CCB6" w14:textId="2522DA99" w:rsidR="00EC2633" w:rsidRPr="00EC2633" w:rsidRDefault="00D42BB9" w:rsidP="00642045">
      <w:pPr>
        <w:pStyle w:val="CS-Body"/>
        <w:jc w:val="center"/>
      </w:pPr>
      <w:r>
        <w:rPr>
          <w:noProof/>
        </w:rPr>
        <w:drawing>
          <wp:inline distT="0" distB="0" distL="0" distR="0" wp14:anchorId="4528DF32" wp14:editId="7DE7142E">
            <wp:extent cx="5182233" cy="2549480"/>
            <wp:effectExtent l="19050" t="19050" r="19050" b="228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92" cy="2553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F6902D" w14:textId="368D6C3F" w:rsidR="007E7A1B" w:rsidRPr="001E3421" w:rsidRDefault="007E7A1B" w:rsidP="00CC24F8">
      <w:pPr>
        <w:pStyle w:val="CS-Body"/>
        <w:rPr>
          <w:rStyle w:val="Strong"/>
        </w:rPr>
      </w:pPr>
      <w:r w:rsidRPr="001E3421">
        <w:rPr>
          <w:rStyle w:val="Strong"/>
        </w:rPr>
        <w:t>NAVIGATE: Homepage &gt; Create Order</w:t>
      </w:r>
    </w:p>
    <w:p w14:paraId="3DF73923" w14:textId="77777777" w:rsidR="00C162A9" w:rsidRDefault="00C162A9" w:rsidP="00C771C6">
      <w:pPr>
        <w:pStyle w:val="CS-ListNumber"/>
        <w:numPr>
          <w:ilvl w:val="0"/>
          <w:numId w:val="14"/>
        </w:numPr>
      </w:pPr>
      <w:r>
        <w:t>Remove ‘Company’ search option</w:t>
      </w:r>
    </w:p>
    <w:p w14:paraId="3CE086EA" w14:textId="77777777" w:rsidR="006727A4" w:rsidRDefault="00C162A9" w:rsidP="00C771C6">
      <w:pPr>
        <w:pStyle w:val="CS-ListNumber"/>
        <w:numPr>
          <w:ilvl w:val="1"/>
          <w:numId w:val="11"/>
        </w:numPr>
      </w:pPr>
      <w:r w:rsidRPr="00C162A9">
        <w:rPr>
          <w:b/>
          <w:bCs/>
        </w:rPr>
        <w:t>Default</w:t>
      </w:r>
      <w:r>
        <w:t xml:space="preserve"> to ‘Company’ tied to user account</w:t>
      </w:r>
    </w:p>
    <w:p w14:paraId="1CD1A51A" w14:textId="45934628" w:rsidR="009128FE" w:rsidRDefault="00535F1F" w:rsidP="006727A4">
      <w:pPr>
        <w:pStyle w:val="CS-ListNumber"/>
      </w:pPr>
      <w:r>
        <w:t>Add following fields to display from selected ‘Delivery address’</w:t>
      </w:r>
    </w:p>
    <w:tbl>
      <w:tblPr>
        <w:tblStyle w:val="TableGrid"/>
        <w:tblW w:w="10101" w:type="dxa"/>
        <w:tblInd w:w="-72" w:type="dxa"/>
        <w:tblLook w:val="04A0" w:firstRow="1" w:lastRow="0" w:firstColumn="1" w:lastColumn="0" w:noHBand="0" w:noVBand="1"/>
      </w:tblPr>
      <w:tblGrid>
        <w:gridCol w:w="2121"/>
        <w:gridCol w:w="4615"/>
        <w:gridCol w:w="3365"/>
      </w:tblGrid>
      <w:tr w:rsidR="009128FE" w:rsidRPr="009128FE" w14:paraId="138D270D" w14:textId="77777777" w:rsidTr="00EE68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</w:tcPr>
          <w:p w14:paraId="518D0AE3" w14:textId="7D2F3C78" w:rsidR="009128FE" w:rsidRPr="00EE6892" w:rsidRDefault="009128FE" w:rsidP="009128FE">
            <w:pPr>
              <w:pStyle w:val="CS-Body"/>
              <w:rPr>
                <w:color w:val="FFFFFF" w:themeColor="background1"/>
                <w:sz w:val="16"/>
                <w:szCs w:val="16"/>
              </w:rPr>
            </w:pPr>
            <w:r w:rsidRPr="00EE6892">
              <w:rPr>
                <w:color w:val="FFFFFF" w:themeColor="background1"/>
                <w:sz w:val="16"/>
                <w:szCs w:val="16"/>
              </w:rPr>
              <w:t>Field name</w:t>
            </w:r>
          </w:p>
        </w:tc>
        <w:tc>
          <w:tcPr>
            <w:tcW w:w="4615" w:type="dxa"/>
          </w:tcPr>
          <w:p w14:paraId="2AE7901E" w14:textId="6C4B764F" w:rsidR="009128FE" w:rsidRPr="00EE6892" w:rsidRDefault="009128FE" w:rsidP="009128FE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6"/>
                <w:szCs w:val="16"/>
              </w:rPr>
            </w:pPr>
            <w:r w:rsidRPr="00EE6892">
              <w:rPr>
                <w:color w:val="FFFFFF" w:themeColor="background1"/>
                <w:sz w:val="16"/>
                <w:szCs w:val="16"/>
              </w:rPr>
              <w:t>Source</w:t>
            </w:r>
          </w:p>
        </w:tc>
        <w:tc>
          <w:tcPr>
            <w:tcW w:w="3365" w:type="dxa"/>
          </w:tcPr>
          <w:p w14:paraId="109086B9" w14:textId="68910CB4" w:rsidR="009128FE" w:rsidRPr="00EE6892" w:rsidRDefault="009128FE" w:rsidP="009128FE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  <w:sz w:val="16"/>
                <w:szCs w:val="16"/>
              </w:rPr>
            </w:pPr>
            <w:r w:rsidRPr="00EE6892">
              <w:rPr>
                <w:color w:val="FFFFFF" w:themeColor="background1"/>
                <w:sz w:val="16"/>
                <w:szCs w:val="16"/>
              </w:rPr>
              <w:t>Notes</w:t>
            </w:r>
          </w:p>
        </w:tc>
      </w:tr>
      <w:tr w:rsidR="002661DD" w:rsidRPr="009128FE" w14:paraId="374E5074" w14:textId="77777777" w:rsidTr="00EE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</w:tcPr>
          <w:p w14:paraId="291FC7E9" w14:textId="4A87984A" w:rsidR="002661DD" w:rsidRPr="00EE6892" w:rsidRDefault="002661DD" w:rsidP="002661DD">
            <w:pPr>
              <w:pStyle w:val="CS-Body"/>
              <w:rPr>
                <w:sz w:val="16"/>
                <w:szCs w:val="16"/>
              </w:rPr>
            </w:pPr>
            <w:r w:rsidRPr="00EE6892">
              <w:rPr>
                <w:sz w:val="16"/>
                <w:szCs w:val="16"/>
              </w:rPr>
              <w:t>Street Name</w:t>
            </w:r>
          </w:p>
        </w:tc>
        <w:tc>
          <w:tcPr>
            <w:tcW w:w="4615" w:type="dxa"/>
          </w:tcPr>
          <w:p w14:paraId="4344F33C" w14:textId="173855C6" w:rsidR="002661DD" w:rsidRPr="00EE6892" w:rsidRDefault="002661DD" w:rsidP="002661DD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LogisticsPostalAddress_</w:t>
            </w:r>
            <w:r w:rsidR="00F636DE">
              <w:rPr>
                <w:sz w:val="16"/>
                <w:szCs w:val="16"/>
              </w:rPr>
              <w:t>Street</w:t>
            </w:r>
            <w:proofErr w:type="spellEnd"/>
          </w:p>
        </w:tc>
        <w:tc>
          <w:tcPr>
            <w:tcW w:w="3365" w:type="dxa"/>
          </w:tcPr>
          <w:p w14:paraId="47342A79" w14:textId="7EC840EE" w:rsidR="002661DD" w:rsidRPr="00EE6892" w:rsidRDefault="00F636DE" w:rsidP="002661DD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Character limit = None; Type = Alphanumeric</w:t>
            </w:r>
          </w:p>
        </w:tc>
      </w:tr>
      <w:tr w:rsidR="002661DD" w:rsidRPr="009128FE" w14:paraId="4B1DAFE4" w14:textId="77777777" w:rsidTr="00EE6892">
        <w:trPr>
          <w:trHeight w:val="4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</w:tcPr>
          <w:p w14:paraId="5801A7F6" w14:textId="0EECE7D1" w:rsidR="002661DD" w:rsidRPr="00EE6892" w:rsidRDefault="002661DD" w:rsidP="002661DD">
            <w:pPr>
              <w:pStyle w:val="CS-Body"/>
              <w:rPr>
                <w:sz w:val="16"/>
                <w:szCs w:val="16"/>
              </w:rPr>
            </w:pPr>
            <w:r w:rsidRPr="00EE6892">
              <w:rPr>
                <w:sz w:val="16"/>
                <w:szCs w:val="16"/>
              </w:rPr>
              <w:t>City</w:t>
            </w:r>
          </w:p>
        </w:tc>
        <w:tc>
          <w:tcPr>
            <w:tcW w:w="4615" w:type="dxa"/>
          </w:tcPr>
          <w:p w14:paraId="5295608F" w14:textId="6BA0F3EE" w:rsidR="002661DD" w:rsidRPr="00EE6892" w:rsidRDefault="002661DD" w:rsidP="002661DD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LogisticsPostalAddress_City</w:t>
            </w:r>
            <w:proofErr w:type="spellEnd"/>
          </w:p>
        </w:tc>
        <w:tc>
          <w:tcPr>
            <w:tcW w:w="3365" w:type="dxa"/>
          </w:tcPr>
          <w:p w14:paraId="47A61FC5" w14:textId="3D2E175B" w:rsidR="002661DD" w:rsidRPr="00EE6892" w:rsidRDefault="00F636DE" w:rsidP="002661DD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Character limit = None; Type = Alphabetic</w:t>
            </w:r>
          </w:p>
        </w:tc>
      </w:tr>
      <w:tr w:rsidR="002661DD" w:rsidRPr="009128FE" w14:paraId="0469AD24" w14:textId="77777777" w:rsidTr="00EE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</w:tcPr>
          <w:p w14:paraId="78C6DDA6" w14:textId="5B0D3547" w:rsidR="002661DD" w:rsidRPr="00EE6892" w:rsidRDefault="002661DD" w:rsidP="002661DD">
            <w:pPr>
              <w:pStyle w:val="CS-Body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State</w:t>
            </w:r>
          </w:p>
        </w:tc>
        <w:tc>
          <w:tcPr>
            <w:tcW w:w="4615" w:type="dxa"/>
          </w:tcPr>
          <w:p w14:paraId="00321581" w14:textId="7FCE0B3F" w:rsidR="002661DD" w:rsidRPr="00EE6892" w:rsidRDefault="002661DD" w:rsidP="002661DD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LogisticsPostalAddress_</w:t>
            </w:r>
            <w:r w:rsidR="00D6658F">
              <w:rPr>
                <w:sz w:val="16"/>
                <w:szCs w:val="16"/>
              </w:rPr>
              <w:t>State</w:t>
            </w:r>
            <w:proofErr w:type="spellEnd"/>
          </w:p>
        </w:tc>
        <w:tc>
          <w:tcPr>
            <w:tcW w:w="3365" w:type="dxa"/>
          </w:tcPr>
          <w:p w14:paraId="1C6FB46E" w14:textId="0FFC1144" w:rsidR="002661DD" w:rsidRPr="00EE6892" w:rsidRDefault="00D6658F" w:rsidP="002661DD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Character limit = None; Type = Alphabetic</w:t>
            </w:r>
          </w:p>
        </w:tc>
      </w:tr>
      <w:tr w:rsidR="00F636DE" w:rsidRPr="009128FE" w14:paraId="0DB2721D" w14:textId="77777777" w:rsidTr="00EE6892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</w:tcPr>
          <w:p w14:paraId="5A0437BE" w14:textId="3324E71F" w:rsidR="00F636DE" w:rsidRPr="00EE6892" w:rsidRDefault="00F636DE" w:rsidP="00F636DE">
            <w:pPr>
              <w:pStyle w:val="CS-Body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Country</w:t>
            </w:r>
          </w:p>
        </w:tc>
        <w:tc>
          <w:tcPr>
            <w:tcW w:w="4615" w:type="dxa"/>
          </w:tcPr>
          <w:p w14:paraId="6EDB57C0" w14:textId="4E5818CB" w:rsidR="00F636DE" w:rsidRPr="00EE6892" w:rsidRDefault="00F636DE" w:rsidP="00F636DE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LogisticsPostalAddress_CountryRegionId</w:t>
            </w:r>
            <w:proofErr w:type="spellEnd"/>
          </w:p>
        </w:tc>
        <w:tc>
          <w:tcPr>
            <w:tcW w:w="3365" w:type="dxa"/>
          </w:tcPr>
          <w:p w14:paraId="6FC257E2" w14:textId="73934FE2" w:rsidR="00F636DE" w:rsidRPr="00EE6892" w:rsidRDefault="00F636DE" w:rsidP="00F636DE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Character limit = </w:t>
            </w:r>
            <w:r w:rsidR="00D6658F">
              <w:rPr>
                <w:sz w:val="16"/>
                <w:szCs w:val="16"/>
              </w:rPr>
              <w:t>3</w:t>
            </w:r>
            <w:r>
              <w:rPr>
                <w:sz w:val="16"/>
                <w:szCs w:val="16"/>
              </w:rPr>
              <w:t>; Type = Alphabetic</w:t>
            </w:r>
          </w:p>
        </w:tc>
      </w:tr>
      <w:tr w:rsidR="00F636DE" w:rsidRPr="009128FE" w14:paraId="6BA0A835" w14:textId="77777777" w:rsidTr="00EE68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1" w:type="dxa"/>
          </w:tcPr>
          <w:p w14:paraId="1B2AA899" w14:textId="5A0D2C7A" w:rsidR="00F636DE" w:rsidRDefault="00F636DE" w:rsidP="00F636DE">
            <w:pPr>
              <w:pStyle w:val="CS-Body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Zip Code</w:t>
            </w:r>
          </w:p>
        </w:tc>
        <w:tc>
          <w:tcPr>
            <w:tcW w:w="4615" w:type="dxa"/>
          </w:tcPr>
          <w:p w14:paraId="4E92C0A9" w14:textId="0C3AAAFD" w:rsidR="00F636DE" w:rsidRPr="00EE6892" w:rsidRDefault="00F636DE" w:rsidP="00F636DE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LogisticsPostalAddress_ZipCode</w:t>
            </w:r>
            <w:proofErr w:type="spellEnd"/>
          </w:p>
        </w:tc>
        <w:tc>
          <w:tcPr>
            <w:tcW w:w="3365" w:type="dxa"/>
          </w:tcPr>
          <w:p w14:paraId="6EF5ED62" w14:textId="556A2CFE" w:rsidR="00F636DE" w:rsidRPr="00EE6892" w:rsidRDefault="00D6658F" w:rsidP="00F636DE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Character </w:t>
            </w:r>
            <w:proofErr w:type="spellStart"/>
            <w:r>
              <w:rPr>
                <w:sz w:val="16"/>
                <w:szCs w:val="16"/>
              </w:rPr>
              <w:t>limi</w:t>
            </w:r>
            <w:proofErr w:type="spellEnd"/>
            <w:r>
              <w:rPr>
                <w:sz w:val="16"/>
                <w:szCs w:val="16"/>
              </w:rPr>
              <w:t xml:space="preserve"> = None; Type = Integer</w:t>
            </w:r>
          </w:p>
        </w:tc>
      </w:tr>
    </w:tbl>
    <w:p w14:paraId="416E6444" w14:textId="1ED1119E" w:rsidR="00C162A9" w:rsidRDefault="00C162A9" w:rsidP="00C162A9">
      <w:pPr>
        <w:pStyle w:val="CS-ListNumber"/>
      </w:pPr>
      <w:r w:rsidRPr="00C162A9">
        <w:rPr>
          <w:b/>
          <w:bCs/>
        </w:rPr>
        <w:t>Remove</w:t>
      </w:r>
      <w:r>
        <w:t xml:space="preserve"> ‘Requested Ship Date’</w:t>
      </w:r>
    </w:p>
    <w:p w14:paraId="43096E47" w14:textId="77777777" w:rsidR="00C162A9" w:rsidRDefault="00C162A9" w:rsidP="00C162A9">
      <w:pPr>
        <w:pStyle w:val="CS-ListNumber"/>
      </w:pPr>
      <w:r w:rsidRPr="00C162A9">
        <w:rPr>
          <w:b/>
          <w:bCs/>
        </w:rPr>
        <w:t>Remove</w:t>
      </w:r>
      <w:r>
        <w:t xml:space="preserve"> ‘Customer ID’</w:t>
      </w:r>
    </w:p>
    <w:p w14:paraId="5BD87102" w14:textId="0E37A44D" w:rsidR="00C162A9" w:rsidRDefault="00C162A9" w:rsidP="00C771C6">
      <w:pPr>
        <w:pStyle w:val="CS-ListNumber"/>
        <w:numPr>
          <w:ilvl w:val="1"/>
          <w:numId w:val="11"/>
        </w:numPr>
      </w:pPr>
      <w:r>
        <w:t>Should always default to ‘Customer account’ linked to user account</w:t>
      </w:r>
    </w:p>
    <w:p w14:paraId="1974440D" w14:textId="07A6D50C" w:rsidR="00C162A9" w:rsidRDefault="00C162A9" w:rsidP="00C162A9">
      <w:pPr>
        <w:pStyle w:val="CS-ListNumber"/>
      </w:pPr>
      <w:r w:rsidRPr="00C162A9">
        <w:rPr>
          <w:b/>
          <w:bCs/>
        </w:rPr>
        <w:t>Remove</w:t>
      </w:r>
      <w:r>
        <w:t xml:space="preserve"> ‘Requisition Number’ field</w:t>
      </w:r>
    </w:p>
    <w:p w14:paraId="1C6376E6" w14:textId="77777777" w:rsidR="00C162A9" w:rsidRDefault="00C162A9" w:rsidP="00C162A9">
      <w:pPr>
        <w:pStyle w:val="CS-ListNumber"/>
      </w:pPr>
      <w:r w:rsidRPr="00C162A9">
        <w:rPr>
          <w:b/>
          <w:bCs/>
        </w:rPr>
        <w:t>Remove</w:t>
      </w:r>
      <w:r>
        <w:t xml:space="preserve"> ‘Price List’</w:t>
      </w:r>
    </w:p>
    <w:p w14:paraId="4BF5264A" w14:textId="2E04A5FB" w:rsidR="00E023EF" w:rsidRPr="00642045" w:rsidRDefault="00C162A9" w:rsidP="00C771C6">
      <w:pPr>
        <w:pStyle w:val="CS-ListNumber"/>
        <w:numPr>
          <w:ilvl w:val="1"/>
          <w:numId w:val="11"/>
        </w:numPr>
      </w:pPr>
      <w:r>
        <w:t xml:space="preserve">Add D365 parameter to default “Price list” for Customer Portal </w:t>
      </w:r>
      <w:r>
        <w:rPr>
          <w:i/>
          <w:iCs/>
        </w:rPr>
        <w:t>Create Order</w:t>
      </w:r>
      <w:r w:rsidR="00E023EF">
        <w:br w:type="page"/>
      </w:r>
    </w:p>
    <w:p w14:paraId="17F43AA9" w14:textId="77777777" w:rsidR="00005FD1" w:rsidRDefault="00005FD1" w:rsidP="000C0574">
      <w:pPr>
        <w:pStyle w:val="CS-ListNumber"/>
      </w:pPr>
      <w:r w:rsidRPr="006727A4">
        <w:rPr>
          <w:b/>
          <w:bCs/>
        </w:rPr>
        <w:t>Modify</w:t>
      </w:r>
      <w:r>
        <w:t xml:space="preserve"> ‘Delivery address’ to dropdown</w:t>
      </w:r>
    </w:p>
    <w:p w14:paraId="0F7B21DD" w14:textId="77777777" w:rsidR="00005FD1" w:rsidRDefault="00005FD1" w:rsidP="00C771C6">
      <w:pPr>
        <w:pStyle w:val="CS-ListNumber"/>
        <w:numPr>
          <w:ilvl w:val="1"/>
          <w:numId w:val="11"/>
        </w:numPr>
      </w:pPr>
      <w:r>
        <w:t xml:space="preserve">LOOKUP D365’s ‘Customer account’ addresses with ‘Purpose’ = </w:t>
      </w:r>
      <w:r w:rsidRPr="00633A5C">
        <w:rPr>
          <w:b/>
          <w:bCs/>
        </w:rPr>
        <w:t>Delivery</w:t>
      </w:r>
    </w:p>
    <w:p w14:paraId="01CEE52B" w14:textId="77777777" w:rsidR="00005FD1" w:rsidRPr="006727A4" w:rsidRDefault="00005FD1" w:rsidP="00005FD1">
      <w:pPr>
        <w:pStyle w:val="CS-Body"/>
      </w:pPr>
      <w:r>
        <w:rPr>
          <w:noProof/>
        </w:rPr>
        <w:drawing>
          <wp:inline distT="0" distB="0" distL="0" distR="0" wp14:anchorId="4E95884A" wp14:editId="599A611D">
            <wp:extent cx="5943600" cy="2900680"/>
            <wp:effectExtent l="19050" t="19050" r="1905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52B2F3B" w14:textId="77777777" w:rsidR="000C0574" w:rsidRDefault="000C0574">
      <w:pPr>
        <w:rPr>
          <w:rStyle w:val="Strong"/>
          <w:rFonts w:eastAsiaTheme="majorEastAsia" w:cstheme="majorBidi"/>
          <w:bCs w:val="0"/>
          <w:color w:val="666666" w:themeColor="text2"/>
          <w:sz w:val="24"/>
          <w:szCs w:val="24"/>
        </w:rPr>
      </w:pPr>
      <w:r>
        <w:rPr>
          <w:rStyle w:val="Strong"/>
          <w:b w:val="0"/>
          <w:bCs w:val="0"/>
        </w:rPr>
        <w:br w:type="page"/>
      </w:r>
    </w:p>
    <w:p w14:paraId="3D776F47" w14:textId="5224CCE4" w:rsidR="00774A1F" w:rsidRDefault="00774A1F" w:rsidP="00005FD1">
      <w:pPr>
        <w:pStyle w:val="Heading3"/>
        <w:rPr>
          <w:rStyle w:val="Strong"/>
          <w:b/>
          <w:bCs w:val="0"/>
        </w:rPr>
      </w:pPr>
      <w:bookmarkStart w:id="33" w:name="_Toc71523155"/>
      <w:r w:rsidRPr="00854FB3">
        <w:rPr>
          <w:rStyle w:val="Strong"/>
          <w:b/>
          <w:bCs w:val="0"/>
        </w:rPr>
        <w:t>‘Items’ page – Updates</w:t>
      </w:r>
      <w:bookmarkEnd w:id="33"/>
    </w:p>
    <w:p w14:paraId="68D53532" w14:textId="46C900E5" w:rsidR="00EC2633" w:rsidRDefault="00EC2633" w:rsidP="00EC2633">
      <w:pPr>
        <w:pStyle w:val="CS-Body"/>
      </w:pPr>
      <w:r>
        <w:rPr>
          <w:noProof/>
        </w:rPr>
        <w:drawing>
          <wp:inline distT="0" distB="0" distL="0" distR="0" wp14:anchorId="3C3BC82E" wp14:editId="553EC8B8">
            <wp:extent cx="5943600" cy="279209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242AF" w14:textId="77777777" w:rsidR="00D42BB9" w:rsidRPr="00D42BB9" w:rsidRDefault="00D42BB9" w:rsidP="00C771C6">
      <w:pPr>
        <w:pStyle w:val="CS-ListNumber"/>
        <w:numPr>
          <w:ilvl w:val="0"/>
          <w:numId w:val="15"/>
        </w:numPr>
        <w:rPr>
          <w:b/>
          <w:bCs/>
        </w:rPr>
      </w:pPr>
      <w:r w:rsidRPr="00D42BB9">
        <w:rPr>
          <w:b/>
          <w:bCs/>
        </w:rPr>
        <w:t>Remove</w:t>
      </w:r>
      <w:r>
        <w:t xml:space="preserve"> ‘Line status’</w:t>
      </w:r>
    </w:p>
    <w:p w14:paraId="3185132F" w14:textId="77777777" w:rsidR="00D42BB9" w:rsidRPr="00D42BB9" w:rsidRDefault="00D42BB9" w:rsidP="00C771C6">
      <w:pPr>
        <w:pStyle w:val="CS-ListNumber"/>
        <w:numPr>
          <w:ilvl w:val="0"/>
          <w:numId w:val="15"/>
        </w:numPr>
        <w:rPr>
          <w:b/>
          <w:bCs/>
        </w:rPr>
      </w:pPr>
      <w:r w:rsidRPr="00D42BB9">
        <w:rPr>
          <w:b/>
          <w:bCs/>
        </w:rPr>
        <w:t>Remove</w:t>
      </w:r>
      <w:r>
        <w:t xml:space="preserve"> ‘Total amount’</w:t>
      </w:r>
    </w:p>
    <w:p w14:paraId="593DC338" w14:textId="77777777" w:rsidR="00D42BB9" w:rsidRPr="002B1B7A" w:rsidRDefault="00D42BB9" w:rsidP="00C771C6">
      <w:pPr>
        <w:pStyle w:val="CS-ListNumber"/>
        <w:numPr>
          <w:ilvl w:val="0"/>
          <w:numId w:val="15"/>
        </w:numPr>
        <w:rPr>
          <w:b/>
          <w:bCs/>
        </w:rPr>
      </w:pPr>
      <w:r w:rsidRPr="002B1B7A">
        <w:rPr>
          <w:b/>
          <w:bCs/>
        </w:rPr>
        <w:t>Remove</w:t>
      </w:r>
      <w:r>
        <w:t xml:space="preserve"> price values</w:t>
      </w:r>
    </w:p>
    <w:p w14:paraId="317730AF" w14:textId="77777777" w:rsidR="00D42BB9" w:rsidRPr="002B1B7A" w:rsidRDefault="00D42BB9" w:rsidP="00C771C6">
      <w:pPr>
        <w:pStyle w:val="CS-ListNumber"/>
        <w:numPr>
          <w:ilvl w:val="1"/>
          <w:numId w:val="15"/>
        </w:numPr>
        <w:rPr>
          <w:b/>
          <w:bCs/>
        </w:rPr>
      </w:pPr>
      <w:r>
        <w:t>‘Price per unit’</w:t>
      </w:r>
    </w:p>
    <w:p w14:paraId="44936E49" w14:textId="77777777" w:rsidR="00D42BB9" w:rsidRPr="002B1B7A" w:rsidRDefault="00D42BB9" w:rsidP="00C771C6">
      <w:pPr>
        <w:pStyle w:val="CS-ListNumber"/>
        <w:numPr>
          <w:ilvl w:val="1"/>
          <w:numId w:val="15"/>
        </w:numPr>
        <w:rPr>
          <w:b/>
          <w:bCs/>
        </w:rPr>
      </w:pPr>
      <w:r>
        <w:t>‘Total amount’</w:t>
      </w:r>
    </w:p>
    <w:p w14:paraId="66FAAFA6" w14:textId="77777777" w:rsidR="00D42BB9" w:rsidRPr="00414068" w:rsidRDefault="00D42BB9" w:rsidP="00C771C6">
      <w:pPr>
        <w:pStyle w:val="CS-ListNumber"/>
        <w:numPr>
          <w:ilvl w:val="0"/>
          <w:numId w:val="15"/>
        </w:numPr>
        <w:rPr>
          <w:b/>
          <w:bCs/>
        </w:rPr>
      </w:pPr>
      <w:r>
        <w:rPr>
          <w:b/>
          <w:bCs/>
        </w:rPr>
        <w:t xml:space="preserve">Add </w:t>
      </w:r>
      <w:r>
        <w:t>‘Notes’</w:t>
      </w:r>
    </w:p>
    <w:p w14:paraId="7D337725" w14:textId="77777777" w:rsidR="00D42BB9" w:rsidRDefault="00D42BB9">
      <w:pPr>
        <w:rPr>
          <w:rStyle w:val="Strong"/>
          <w:rFonts w:eastAsia="Times" w:cs="Times New Roman"/>
          <w:b w:val="0"/>
          <w:bCs w:val="0"/>
          <w:color w:val="666666" w:themeColor="text2"/>
        </w:rPr>
      </w:pPr>
      <w:r>
        <w:rPr>
          <w:rStyle w:val="Strong"/>
          <w:b w:val="0"/>
          <w:bCs w:val="0"/>
        </w:rPr>
        <w:br w:type="page"/>
      </w:r>
    </w:p>
    <w:p w14:paraId="233B3C69" w14:textId="3A6EC778" w:rsidR="009E2B28" w:rsidRPr="009E2B28" w:rsidRDefault="00E436AF" w:rsidP="00C771C6">
      <w:pPr>
        <w:pStyle w:val="CS-ListNumber"/>
        <w:numPr>
          <w:ilvl w:val="0"/>
          <w:numId w:val="15"/>
        </w:numPr>
        <w:rPr>
          <w:rStyle w:val="Strong"/>
        </w:rPr>
      </w:pPr>
      <w:r>
        <w:rPr>
          <w:rStyle w:val="Strong"/>
          <w:b w:val="0"/>
          <w:bCs w:val="0"/>
        </w:rPr>
        <w:t>‘Add items’ function changes:</w:t>
      </w:r>
    </w:p>
    <w:p w14:paraId="4C19C133" w14:textId="5552BFDE" w:rsidR="00E436AF" w:rsidRPr="00412BD6" w:rsidRDefault="009E2B28" w:rsidP="009E2B28">
      <w:pPr>
        <w:pStyle w:val="CS-ListNumber"/>
        <w:numPr>
          <w:ilvl w:val="0"/>
          <w:numId w:val="0"/>
        </w:numPr>
        <w:tabs>
          <w:tab w:val="clear" w:pos="360"/>
        </w:tabs>
        <w:ind w:left="360"/>
        <w:rPr>
          <w:rStyle w:val="Strong"/>
        </w:rPr>
      </w:pPr>
      <w:r>
        <w:rPr>
          <w:noProof/>
        </w:rPr>
        <w:drawing>
          <wp:inline distT="0" distB="0" distL="0" distR="0" wp14:anchorId="32660BCD" wp14:editId="6C7445DE">
            <wp:extent cx="2356501" cy="2156098"/>
            <wp:effectExtent l="19050" t="19050" r="24765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85" cy="2166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F7C055" w14:textId="646CB890" w:rsidR="00E436AF" w:rsidRPr="00E436AF" w:rsidRDefault="00D42BB9" w:rsidP="00C771C6">
      <w:pPr>
        <w:pStyle w:val="CS-ListNumber"/>
        <w:numPr>
          <w:ilvl w:val="1"/>
          <w:numId w:val="15"/>
        </w:numPr>
        <w:rPr>
          <w:b/>
          <w:bCs/>
        </w:rPr>
      </w:pPr>
      <w:r>
        <w:rPr>
          <w:b/>
          <w:bCs/>
        </w:rPr>
        <w:t>Lookup records</w:t>
      </w:r>
      <w:r w:rsidR="00E436AF">
        <w:rPr>
          <w:b/>
          <w:bCs/>
        </w:rPr>
        <w:t xml:space="preserve"> </w:t>
      </w:r>
      <w:r w:rsidR="00E436AF">
        <w:t>form changes</w:t>
      </w:r>
    </w:p>
    <w:p w14:paraId="30AE254D" w14:textId="77777777" w:rsidR="00E436AF" w:rsidRPr="00E436AF" w:rsidRDefault="00E436AF" w:rsidP="00C771C6">
      <w:pPr>
        <w:pStyle w:val="CS-ListNumber"/>
        <w:numPr>
          <w:ilvl w:val="2"/>
          <w:numId w:val="15"/>
        </w:numPr>
        <w:rPr>
          <w:b/>
          <w:bCs/>
        </w:rPr>
      </w:pPr>
      <w:r>
        <w:rPr>
          <w:b/>
          <w:bCs/>
        </w:rPr>
        <w:t>Add</w:t>
      </w:r>
      <w:r>
        <w:t xml:space="preserve"> filters for:</w:t>
      </w:r>
    </w:p>
    <w:p w14:paraId="55759279" w14:textId="77777777" w:rsidR="00E436AF" w:rsidRPr="00E436AF" w:rsidRDefault="00E436AF" w:rsidP="00C771C6">
      <w:pPr>
        <w:pStyle w:val="CS-ListNumber"/>
        <w:numPr>
          <w:ilvl w:val="3"/>
          <w:numId w:val="15"/>
        </w:numPr>
        <w:rPr>
          <w:b/>
          <w:bCs/>
        </w:rPr>
      </w:pPr>
      <w:r>
        <w:t>‘Form/Shape’</w:t>
      </w:r>
    </w:p>
    <w:p w14:paraId="7BA83126" w14:textId="77777777" w:rsidR="00E436AF" w:rsidRPr="00E436AF" w:rsidRDefault="00E436AF" w:rsidP="00C771C6">
      <w:pPr>
        <w:pStyle w:val="CS-ListNumber"/>
        <w:numPr>
          <w:ilvl w:val="3"/>
          <w:numId w:val="15"/>
        </w:numPr>
        <w:rPr>
          <w:b/>
          <w:bCs/>
        </w:rPr>
      </w:pPr>
      <w:r>
        <w:t>‘Commodity’</w:t>
      </w:r>
    </w:p>
    <w:p w14:paraId="7D79A61F" w14:textId="07859197" w:rsidR="002B1B7A" w:rsidRPr="002B1B7A" w:rsidRDefault="00E436AF" w:rsidP="00C771C6">
      <w:pPr>
        <w:pStyle w:val="CS-ListNumber"/>
        <w:numPr>
          <w:ilvl w:val="3"/>
          <w:numId w:val="15"/>
        </w:numPr>
        <w:rPr>
          <w:b/>
          <w:bCs/>
        </w:rPr>
      </w:pPr>
      <w:r>
        <w:t>‘Grade/Alloy’</w:t>
      </w:r>
      <w:r w:rsidR="00EC2633">
        <w:br/>
      </w:r>
      <w:r w:rsidR="00EC2633">
        <w:br/>
      </w:r>
      <w:r w:rsidR="00EC2633">
        <w:rPr>
          <w:noProof/>
        </w:rPr>
        <w:drawing>
          <wp:inline distT="0" distB="0" distL="0" distR="0" wp14:anchorId="2A2F0EAC" wp14:editId="16909B35">
            <wp:extent cx="2978350" cy="2722517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7791" cy="273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D9F3" w14:textId="29909965" w:rsidR="00414068" w:rsidRDefault="00414068" w:rsidP="00414068">
      <w:pPr>
        <w:pStyle w:val="CS-ListNumber"/>
        <w:numPr>
          <w:ilvl w:val="0"/>
          <w:numId w:val="0"/>
        </w:numPr>
        <w:ind w:left="360" w:hanging="360"/>
        <w:rPr>
          <w:b/>
          <w:bCs/>
        </w:rPr>
      </w:pPr>
    </w:p>
    <w:p w14:paraId="19797191" w14:textId="77777777" w:rsidR="008A4C7A" w:rsidRDefault="008A4C7A" w:rsidP="00414068">
      <w:pPr>
        <w:pStyle w:val="CS-ListNumber"/>
        <w:numPr>
          <w:ilvl w:val="0"/>
          <w:numId w:val="0"/>
        </w:numPr>
        <w:ind w:left="360" w:hanging="360"/>
        <w:rPr>
          <w:b/>
          <w:bCs/>
        </w:rPr>
      </w:pPr>
    </w:p>
    <w:p w14:paraId="565B8680" w14:textId="394ED7F9" w:rsidR="005917AB" w:rsidRPr="00414068" w:rsidRDefault="005917AB" w:rsidP="00414068">
      <w:pPr>
        <w:pStyle w:val="CS-ListNumber"/>
        <w:numPr>
          <w:ilvl w:val="0"/>
          <w:numId w:val="0"/>
        </w:numPr>
        <w:ind w:left="360" w:hanging="360"/>
        <w:rPr>
          <w:i/>
          <w:iCs/>
        </w:rPr>
      </w:pPr>
    </w:p>
    <w:p w14:paraId="29D07724" w14:textId="6E32F48F" w:rsidR="00774A1F" w:rsidRPr="00E436AF" w:rsidRDefault="00774A1F" w:rsidP="00C771C6">
      <w:pPr>
        <w:pStyle w:val="CS-ListNumber"/>
        <w:numPr>
          <w:ilvl w:val="1"/>
          <w:numId w:val="15"/>
        </w:numPr>
        <w:rPr>
          <w:b/>
          <w:bCs/>
        </w:rPr>
      </w:pPr>
      <w:r>
        <w:br w:type="page"/>
      </w:r>
    </w:p>
    <w:p w14:paraId="30DACA14" w14:textId="4F439CBD" w:rsidR="002B1AEA" w:rsidRDefault="001F6097" w:rsidP="002B1AEA">
      <w:pPr>
        <w:pStyle w:val="Heading3"/>
      </w:pPr>
      <w:bookmarkStart w:id="34" w:name="_Toc71523156"/>
      <w:r>
        <w:t>Review and Submit – Updates</w:t>
      </w:r>
      <w:bookmarkEnd w:id="34"/>
    </w:p>
    <w:p w14:paraId="6FE0EBAE" w14:textId="74C97255" w:rsidR="00633F9B" w:rsidRPr="00633F9B" w:rsidRDefault="00633F9B" w:rsidP="00633F9B">
      <w:pPr>
        <w:pStyle w:val="ListBullet"/>
      </w:pPr>
      <w:r>
        <w:t>‘Cart’ form is the same as described in Section 3.</w:t>
      </w:r>
      <w:r w:rsidR="007848C4">
        <w:t>4</w:t>
      </w:r>
    </w:p>
    <w:p w14:paraId="34792117" w14:textId="72EB9606" w:rsidR="005176CA" w:rsidRDefault="00C95BB1" w:rsidP="00C771C6">
      <w:pPr>
        <w:pStyle w:val="CS-ListNumber"/>
        <w:numPr>
          <w:ilvl w:val="0"/>
          <w:numId w:val="16"/>
        </w:numPr>
      </w:pPr>
      <w:r>
        <w:t xml:space="preserve">Change “Review and Submit” tab and </w:t>
      </w:r>
      <w:r w:rsidR="00E34EF2">
        <w:t>re</w:t>
      </w:r>
      <w:r>
        <w:t>label to “</w:t>
      </w:r>
      <w:r>
        <w:rPr>
          <w:b/>
          <w:bCs/>
        </w:rPr>
        <w:t>Cart</w:t>
      </w:r>
      <w:r>
        <w:t>”</w:t>
      </w:r>
    </w:p>
    <w:p w14:paraId="4C7B4078" w14:textId="21105467" w:rsidR="00C95BB1" w:rsidRDefault="00070744" w:rsidP="00C771C6">
      <w:pPr>
        <w:pStyle w:val="CS-ListNumber"/>
        <w:numPr>
          <w:ilvl w:val="0"/>
          <w:numId w:val="16"/>
        </w:numPr>
      </w:pPr>
      <w:r>
        <w:t>Display header values and allow user to edit</w:t>
      </w:r>
      <w:r w:rsidR="000B43A5">
        <w:t xml:space="preserve"> (stored from ‘Order Information’ page)</w:t>
      </w:r>
    </w:p>
    <w:p w14:paraId="3FA7E516" w14:textId="6E16737C" w:rsidR="00070744" w:rsidRDefault="000B43A5" w:rsidP="00C771C6">
      <w:pPr>
        <w:pStyle w:val="CS-ListNumber"/>
        <w:numPr>
          <w:ilvl w:val="1"/>
          <w:numId w:val="16"/>
        </w:numPr>
      </w:pPr>
      <w:r>
        <w:t xml:space="preserve">‘Ship-To Address’ </w:t>
      </w:r>
    </w:p>
    <w:p w14:paraId="335D624E" w14:textId="40216F76" w:rsidR="00070744" w:rsidRDefault="00070744" w:rsidP="00C771C6">
      <w:pPr>
        <w:pStyle w:val="CS-ListNumber"/>
        <w:numPr>
          <w:ilvl w:val="1"/>
          <w:numId w:val="16"/>
        </w:numPr>
      </w:pPr>
      <w:r>
        <w:t>‘Order Reference’</w:t>
      </w:r>
    </w:p>
    <w:p w14:paraId="7F545250" w14:textId="22616A0F" w:rsidR="00070744" w:rsidRDefault="00070744" w:rsidP="00C771C6">
      <w:pPr>
        <w:pStyle w:val="CS-ListNumber"/>
        <w:numPr>
          <w:ilvl w:val="1"/>
          <w:numId w:val="16"/>
        </w:numPr>
      </w:pPr>
      <w:r>
        <w:t>‘</w:t>
      </w:r>
      <w:r w:rsidR="0085755F">
        <w:t>Requested Delivery Date’</w:t>
      </w:r>
    </w:p>
    <w:p w14:paraId="0E2E9765" w14:textId="70E62056" w:rsidR="00775A5F" w:rsidRDefault="00775A5F" w:rsidP="00C771C6">
      <w:pPr>
        <w:pStyle w:val="CS-ListNumber"/>
        <w:numPr>
          <w:ilvl w:val="1"/>
          <w:numId w:val="16"/>
        </w:numPr>
      </w:pPr>
      <w:r>
        <w:t>‘+Add note’ button</w:t>
      </w:r>
    </w:p>
    <w:p w14:paraId="3696C63F" w14:textId="3AC68818" w:rsidR="00BE4052" w:rsidRDefault="0085755F" w:rsidP="00C771C6">
      <w:pPr>
        <w:pStyle w:val="CS-ListNumber"/>
        <w:numPr>
          <w:ilvl w:val="0"/>
          <w:numId w:val="16"/>
        </w:numPr>
      </w:pPr>
      <w:r>
        <w:rPr>
          <w:b/>
          <w:bCs/>
        </w:rPr>
        <w:t>Add</w:t>
      </w:r>
      <w:r>
        <w:t xml:space="preserve"> following fields to </w:t>
      </w:r>
      <w:r w:rsidR="00E57737">
        <w:t xml:space="preserve">‘PRODUCTS’ </w:t>
      </w:r>
      <w:r>
        <w:t>the grid</w:t>
      </w:r>
    </w:p>
    <w:p w14:paraId="05D691EB" w14:textId="35779F6D" w:rsidR="00956F8F" w:rsidRDefault="00956F8F" w:rsidP="00C771C6">
      <w:pPr>
        <w:pStyle w:val="CS-ListNumber"/>
        <w:numPr>
          <w:ilvl w:val="1"/>
          <w:numId w:val="16"/>
        </w:numPr>
      </w:pPr>
      <w:r>
        <w:t>‘Total price’</w:t>
      </w:r>
    </w:p>
    <w:p w14:paraId="5B9F8244" w14:textId="37D22E2B" w:rsidR="00956F8F" w:rsidRDefault="00956F8F" w:rsidP="00C771C6">
      <w:pPr>
        <w:pStyle w:val="CS-ListNumber"/>
        <w:numPr>
          <w:ilvl w:val="1"/>
          <w:numId w:val="16"/>
        </w:numPr>
      </w:pPr>
      <w:r>
        <w:t>‘Price unit’</w:t>
      </w:r>
    </w:p>
    <w:p w14:paraId="1541FAF2" w14:textId="6E679666" w:rsidR="00956F8F" w:rsidRDefault="00E57737" w:rsidP="00C771C6">
      <w:pPr>
        <w:pStyle w:val="CS-ListNumber"/>
        <w:numPr>
          <w:ilvl w:val="1"/>
          <w:numId w:val="16"/>
        </w:numPr>
      </w:pPr>
      <w:r>
        <w:t>‘Total amount’</w:t>
      </w:r>
    </w:p>
    <w:p w14:paraId="37913FF7" w14:textId="26013C20" w:rsidR="00775A5F" w:rsidRDefault="00775A5F" w:rsidP="00C771C6">
      <w:pPr>
        <w:pStyle w:val="CS-ListNumber"/>
        <w:numPr>
          <w:ilvl w:val="1"/>
          <w:numId w:val="16"/>
        </w:numPr>
      </w:pPr>
      <w:r>
        <w:t>Details dropdown for ‘Add notes’</w:t>
      </w:r>
    </w:p>
    <w:p w14:paraId="1C131C0C" w14:textId="20BC6DD6" w:rsidR="00A52723" w:rsidRDefault="00A52723" w:rsidP="00C771C6">
      <w:pPr>
        <w:pStyle w:val="CS-ListNumber"/>
        <w:numPr>
          <w:ilvl w:val="0"/>
          <w:numId w:val="16"/>
        </w:numPr>
      </w:pPr>
      <w:r>
        <w:rPr>
          <w:b/>
          <w:bCs/>
        </w:rPr>
        <w:t xml:space="preserve">Add </w:t>
      </w:r>
      <w:r>
        <w:t xml:space="preserve">footer value for ‘TOTAL’ that SUMS </w:t>
      </w:r>
      <w:r w:rsidR="00AB30AC">
        <w:t>grid lines for ‘Total amount’ values</w:t>
      </w:r>
    </w:p>
    <w:p w14:paraId="236036F4" w14:textId="5D57A5A2" w:rsidR="00020115" w:rsidRDefault="00020115" w:rsidP="00C771C6">
      <w:pPr>
        <w:pStyle w:val="CS-ListNumber"/>
        <w:numPr>
          <w:ilvl w:val="0"/>
          <w:numId w:val="16"/>
        </w:numPr>
      </w:pPr>
      <w:r>
        <w:rPr>
          <w:b/>
          <w:bCs/>
        </w:rPr>
        <w:t xml:space="preserve">Add </w:t>
      </w:r>
      <w:r>
        <w:t>‘Place Order’ button</w:t>
      </w:r>
    </w:p>
    <w:p w14:paraId="40E35A3C" w14:textId="7EB59F60" w:rsidR="00F863C2" w:rsidRDefault="00020115" w:rsidP="00C771C6">
      <w:pPr>
        <w:pStyle w:val="CS-ListNumber"/>
        <w:numPr>
          <w:ilvl w:val="1"/>
          <w:numId w:val="16"/>
        </w:numPr>
      </w:pPr>
      <w:r>
        <w:rPr>
          <w:i/>
          <w:iCs/>
        </w:rPr>
        <w:t xml:space="preserve">Disable </w:t>
      </w:r>
      <w:r>
        <w:t xml:space="preserve">when </w:t>
      </w:r>
      <w:r w:rsidR="0096290B">
        <w:t xml:space="preserve">blank or </w:t>
      </w:r>
      <w:r>
        <w:t xml:space="preserve">$0 price </w:t>
      </w:r>
      <w:r w:rsidR="0096290B">
        <w:t>is populated</w:t>
      </w:r>
    </w:p>
    <w:p w14:paraId="796890BF" w14:textId="41383239" w:rsidR="008A4C7A" w:rsidRDefault="008A4C7A" w:rsidP="00F863C2">
      <w:pPr>
        <w:pStyle w:val="CS-ListNumber"/>
        <w:numPr>
          <w:ilvl w:val="0"/>
          <w:numId w:val="0"/>
        </w:numPr>
        <w:ind w:left="360" w:hanging="360"/>
      </w:pPr>
    </w:p>
    <w:p w14:paraId="7D9BE0F5" w14:textId="4EC78B5D" w:rsidR="008A4C7A" w:rsidRDefault="00A61E76">
      <w:pPr>
        <w:rPr>
          <w:rFonts w:eastAsia="Times" w:cs="Times New Roman"/>
          <w:color w:val="666666" w:themeColor="text2"/>
        </w:rPr>
      </w:pPr>
      <w:r>
        <w:rPr>
          <w:noProof/>
        </w:rPr>
        <w:drawing>
          <wp:inline distT="0" distB="0" distL="0" distR="0" wp14:anchorId="583A4F71" wp14:editId="20066DEE">
            <wp:extent cx="5943600" cy="28225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C7A">
        <w:br w:type="page"/>
      </w:r>
    </w:p>
    <w:p w14:paraId="4D53C0AD" w14:textId="77777777" w:rsidR="008A4C7A" w:rsidRPr="00EF623E" w:rsidRDefault="008A4C7A" w:rsidP="008A4C7A">
      <w:pPr>
        <w:pStyle w:val="CS-Body"/>
        <w:rPr>
          <w:i/>
          <w:iCs/>
        </w:rPr>
      </w:pPr>
      <w:r w:rsidRPr="00EF623E">
        <w:rPr>
          <w:i/>
          <w:iCs/>
        </w:rPr>
        <w:t xml:space="preserve">NOTE: Unable to provide screenshots due to below error – Update required following resolution of error when </w:t>
      </w:r>
      <w:proofErr w:type="spellStart"/>
      <w:r w:rsidRPr="00EF623E">
        <w:rPr>
          <w:i/>
          <w:iCs/>
        </w:rPr>
        <w:t>selecing</w:t>
      </w:r>
      <w:proofErr w:type="spellEnd"/>
      <w:r w:rsidRPr="00EF623E">
        <w:rPr>
          <w:i/>
          <w:iCs/>
        </w:rPr>
        <w:t xml:space="preserve"> ‘Next’ on the ‘Order Information’</w:t>
      </w:r>
    </w:p>
    <w:p w14:paraId="083E282B" w14:textId="21139A65" w:rsidR="002424EE" w:rsidRDefault="008A4C7A" w:rsidP="008A4C7A">
      <w:pPr>
        <w:pStyle w:val="CS-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816DD9A" wp14:editId="7040064E">
            <wp:extent cx="5943600" cy="2792095"/>
            <wp:effectExtent l="19050" t="19050" r="1905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75EE19" w14:textId="77777777" w:rsidR="008E0A99" w:rsidRDefault="008E0A99" w:rsidP="008E0A99">
      <w:pPr>
        <w:pStyle w:val="Heading3"/>
        <w:rPr>
          <w:rFonts w:eastAsia="Times" w:cs="Times New Roman"/>
        </w:rPr>
      </w:pPr>
      <w:bookmarkStart w:id="35" w:name="_Toc71523157"/>
      <w:r>
        <w:t>‘Create order’ logic</w:t>
      </w:r>
      <w:bookmarkEnd w:id="35"/>
    </w:p>
    <w:p w14:paraId="221D0B8C" w14:textId="5C61585C" w:rsidR="008E0A99" w:rsidRDefault="008E0A99" w:rsidP="008E0A99">
      <w:pPr>
        <w:pStyle w:val="ListBullet"/>
      </w:pPr>
      <w:r w:rsidRPr="007B3D81">
        <w:rPr>
          <w:b/>
          <w:bCs/>
        </w:rPr>
        <w:t>IF</w:t>
      </w:r>
      <w:r>
        <w:t xml:space="preserve"> ‘</w:t>
      </w:r>
      <w:r w:rsidR="00A61E76">
        <w:t>Place order’</w:t>
      </w:r>
      <w:r>
        <w:t xml:space="preserve"> button selected in ‘Cart’</w:t>
      </w:r>
    </w:p>
    <w:p w14:paraId="4F50AF0F" w14:textId="77777777" w:rsidR="008E0A99" w:rsidRDefault="008E0A99" w:rsidP="008E0A99">
      <w:pPr>
        <w:pStyle w:val="CS-ListNumber"/>
        <w:numPr>
          <w:ilvl w:val="0"/>
          <w:numId w:val="0"/>
        </w:numPr>
        <w:ind w:left="360"/>
      </w:pPr>
      <w:r w:rsidRPr="007B3D81">
        <w:rPr>
          <w:b/>
          <w:bCs/>
        </w:rPr>
        <w:t>THEN</w:t>
      </w:r>
      <w:r>
        <w:t xml:space="preserve"> process ‘Create order’ in D365</w:t>
      </w:r>
    </w:p>
    <w:p w14:paraId="15A2A6E3" w14:textId="5CE523D3" w:rsidR="008E0A99" w:rsidRDefault="008E0A99" w:rsidP="008E0A99">
      <w:pPr>
        <w:pStyle w:val="CS-ListNumber"/>
        <w:numPr>
          <w:ilvl w:val="0"/>
          <w:numId w:val="0"/>
        </w:numPr>
        <w:ind w:left="360"/>
      </w:pPr>
      <w:r>
        <w:rPr>
          <w:b/>
          <w:bCs/>
        </w:rPr>
        <w:t xml:space="preserve">AND </w:t>
      </w:r>
      <w:r>
        <w:t>find</w:t>
      </w:r>
      <w:r>
        <w:rPr>
          <w:b/>
          <w:bCs/>
        </w:rPr>
        <w:t xml:space="preserve"> </w:t>
      </w:r>
      <w:r>
        <w:t xml:space="preserve">‘Order type’ parameter setting (section 3.2) to populate ‘Order type’ value on </w:t>
      </w:r>
      <w:proofErr w:type="spellStart"/>
      <w:r>
        <w:t>SalesTable</w:t>
      </w:r>
      <w:proofErr w:type="spellEnd"/>
    </w:p>
    <w:p w14:paraId="015DB295" w14:textId="0BE8939B" w:rsidR="008E0A99" w:rsidRPr="008E0A99" w:rsidRDefault="008E0A99" w:rsidP="008E0A99">
      <w:pPr>
        <w:pStyle w:val="CS-ListNumber"/>
        <w:numPr>
          <w:ilvl w:val="0"/>
          <w:numId w:val="0"/>
        </w:numPr>
        <w:ind w:left="360"/>
      </w:pPr>
      <w:r>
        <w:rPr>
          <w:b/>
          <w:bCs/>
        </w:rPr>
        <w:t xml:space="preserve">AND </w:t>
      </w:r>
      <w:r>
        <w:t>find ‘Note type’ parameter to assign to new text in ‘Add notes’ button</w:t>
      </w:r>
    </w:p>
    <w:p w14:paraId="215F66C1" w14:textId="35EB4334" w:rsidR="008E0A99" w:rsidRPr="008E0A99" w:rsidRDefault="008E0A99" w:rsidP="008E0A99">
      <w:pPr>
        <w:pStyle w:val="CS-ListNumber"/>
        <w:numPr>
          <w:ilvl w:val="0"/>
          <w:numId w:val="0"/>
        </w:numPr>
        <w:ind w:left="360"/>
      </w:pPr>
      <w:r>
        <w:rPr>
          <w:b/>
          <w:bCs/>
        </w:rPr>
        <w:t xml:space="preserve">ELSE </w:t>
      </w:r>
      <w:r>
        <w:t>do not process ‘Create order’ logic</w:t>
      </w:r>
    </w:p>
    <w:p w14:paraId="687C7390" w14:textId="05509522" w:rsidR="002424EE" w:rsidRPr="008E0A99" w:rsidRDefault="002424EE" w:rsidP="008E0A99">
      <w:pPr>
        <w:pStyle w:val="CS-Body"/>
      </w:pPr>
      <w:r>
        <w:br w:type="page"/>
      </w:r>
    </w:p>
    <w:p w14:paraId="34910E17" w14:textId="086CC399" w:rsidR="0097525C" w:rsidRDefault="001E3421" w:rsidP="00642045">
      <w:pPr>
        <w:pStyle w:val="Heading2"/>
      </w:pPr>
      <w:bookmarkStart w:id="36" w:name="_Toc71523158"/>
      <w:r>
        <w:t>‘Cart’ l</w:t>
      </w:r>
      <w:r w:rsidR="00412E09">
        <w:t>ogic</w:t>
      </w:r>
      <w:bookmarkEnd w:id="36"/>
    </w:p>
    <w:p w14:paraId="3FC4D86B" w14:textId="77777777" w:rsidR="008E0A99" w:rsidRDefault="008E0A99" w:rsidP="008E0A99">
      <w:pPr>
        <w:pStyle w:val="Heading3"/>
      </w:pPr>
      <w:bookmarkStart w:id="37" w:name="_Toc71523159"/>
      <w:proofErr w:type="spellStart"/>
      <w:r>
        <w:t>Retreive</w:t>
      </w:r>
      <w:proofErr w:type="spellEnd"/>
      <w:r>
        <w:t xml:space="preserve"> Price</w:t>
      </w:r>
      <w:bookmarkEnd w:id="37"/>
    </w:p>
    <w:p w14:paraId="6134C336" w14:textId="297C2F54" w:rsidR="008E0A99" w:rsidRDefault="008E0A99" w:rsidP="008E0A99">
      <w:pPr>
        <w:pStyle w:val="ListBullet"/>
      </w:pPr>
      <w:r>
        <w:t xml:space="preserve">MSFT ‘Create order’ logic when user accesses ‘Review and submit’ page, D365 </w:t>
      </w:r>
      <w:proofErr w:type="spellStart"/>
      <w:r>
        <w:t>SalesTable</w:t>
      </w:r>
      <w:proofErr w:type="spellEnd"/>
      <w:r>
        <w:t xml:space="preserve"> and </w:t>
      </w:r>
      <w:proofErr w:type="spellStart"/>
      <w:r>
        <w:t>SalesLine</w:t>
      </w:r>
      <w:proofErr w:type="spellEnd"/>
      <w:r>
        <w:t xml:space="preserve"> table records are created</w:t>
      </w:r>
    </w:p>
    <w:p w14:paraId="1C307246" w14:textId="2E8E7050" w:rsidR="008E0A99" w:rsidRDefault="008E0A99" w:rsidP="008E0A99">
      <w:pPr>
        <w:pStyle w:val="ListBullet"/>
      </w:pPr>
      <w:r>
        <w:rPr>
          <w:b/>
          <w:bCs/>
        </w:rPr>
        <w:t>IF</w:t>
      </w:r>
      <w:r>
        <w:t xml:space="preserve"> user opens ‘Cart’ page in CMA Customer Portal</w:t>
      </w:r>
    </w:p>
    <w:p w14:paraId="29778B19" w14:textId="70C9EA17" w:rsidR="008E0A99" w:rsidRP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>AND</w:t>
      </w:r>
      <w:r>
        <w:t xml:space="preserve"> </w:t>
      </w:r>
      <w:proofErr w:type="spellStart"/>
      <w:r>
        <w:t>SalesTable</w:t>
      </w:r>
      <w:proofErr w:type="spellEnd"/>
      <w:r>
        <w:t xml:space="preserve"> and </w:t>
      </w:r>
      <w:proofErr w:type="spellStart"/>
      <w:r>
        <w:t>SalesLine</w:t>
      </w:r>
      <w:proofErr w:type="spellEnd"/>
      <w:r>
        <w:t xml:space="preserve"> records created</w:t>
      </w:r>
    </w:p>
    <w:p w14:paraId="4031EB00" w14:textId="5B88C3E0" w:rsidR="008E0A99" w:rsidRDefault="008E0A99" w:rsidP="008E0A99">
      <w:pPr>
        <w:pStyle w:val="ListBullet"/>
      </w:pPr>
      <w:r>
        <w:rPr>
          <w:b/>
          <w:bCs/>
        </w:rPr>
        <w:t>THEN</w:t>
      </w:r>
      <w:r>
        <w:t xml:space="preserve"> retrieve following fields in CDS entities and map to the CMA Customer Portal ‘Cart’</w:t>
      </w:r>
    </w:p>
    <w:p w14:paraId="5611268E" w14:textId="0B245CCB" w:rsidR="008E0A99" w:rsidRDefault="008E0A99" w:rsidP="008E0A99">
      <w:pPr>
        <w:pStyle w:val="ListBullet"/>
        <w:numPr>
          <w:ilvl w:val="1"/>
          <w:numId w:val="9"/>
        </w:numPr>
      </w:pPr>
      <w:proofErr w:type="spellStart"/>
      <w:r>
        <w:t>SalesLine_cmaSalesPrice</w:t>
      </w:r>
      <w:proofErr w:type="spellEnd"/>
    </w:p>
    <w:p w14:paraId="6B010155" w14:textId="5434DD8D" w:rsidR="008E0A99" w:rsidRDefault="008E0A99" w:rsidP="008E0A99">
      <w:pPr>
        <w:pStyle w:val="ListBullet"/>
        <w:numPr>
          <w:ilvl w:val="1"/>
          <w:numId w:val="9"/>
        </w:numPr>
      </w:pPr>
      <w:proofErr w:type="spellStart"/>
      <w:r>
        <w:t>SalesLine_cmaPriceUOM</w:t>
      </w:r>
      <w:proofErr w:type="spellEnd"/>
    </w:p>
    <w:p w14:paraId="209CFB5D" w14:textId="737BCE38" w:rsidR="008E0A99" w:rsidRDefault="008E0A99" w:rsidP="008E0A99">
      <w:pPr>
        <w:pStyle w:val="ListBullet"/>
        <w:numPr>
          <w:ilvl w:val="1"/>
          <w:numId w:val="9"/>
        </w:numPr>
      </w:pPr>
      <w:proofErr w:type="spellStart"/>
      <w:r>
        <w:t>SalesLine_cmaNetAmount</w:t>
      </w:r>
      <w:proofErr w:type="spellEnd"/>
    </w:p>
    <w:p w14:paraId="4163DE66" w14:textId="48D3B861" w:rsidR="008E0A99" w:rsidRDefault="008E0A99" w:rsidP="008E0A99">
      <w:pPr>
        <w:pStyle w:val="ListBullet"/>
        <w:numPr>
          <w:ilvl w:val="0"/>
          <w:numId w:val="0"/>
        </w:numPr>
        <w:ind w:left="360" w:hanging="360"/>
      </w:pPr>
    </w:p>
    <w:p w14:paraId="2F57D110" w14:textId="1B272681" w:rsidR="008E0A99" w:rsidRDefault="00794248" w:rsidP="008E0A99">
      <w:pPr>
        <w:rPr>
          <w:rFonts w:asciiTheme="majorHAnsi" w:eastAsiaTheme="majorEastAsia" w:hAnsiTheme="majorHAnsi" w:cstheme="majorBidi"/>
          <w:b/>
          <w:color w:val="666666" w:themeColor="text2"/>
          <w:sz w:val="32"/>
          <w:szCs w:val="26"/>
        </w:rPr>
      </w:pPr>
      <w:r>
        <w:rPr>
          <w:noProof/>
        </w:rPr>
        <w:drawing>
          <wp:inline distT="0" distB="0" distL="0" distR="0" wp14:anchorId="47FCE09B" wp14:editId="2EF87BE7">
            <wp:extent cx="5943600" cy="28136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A99">
        <w:br w:type="page"/>
      </w:r>
    </w:p>
    <w:p w14:paraId="51995CBC" w14:textId="0AD3DA8A" w:rsidR="008E0A99" w:rsidRPr="008E0A99" w:rsidRDefault="008E0A99" w:rsidP="008E0A99">
      <w:pPr>
        <w:pStyle w:val="Heading3"/>
      </w:pPr>
      <w:bookmarkStart w:id="38" w:name="_Toc71523160"/>
      <w:r>
        <w:t>‘Place order’ button</w:t>
      </w:r>
      <w:bookmarkEnd w:id="38"/>
    </w:p>
    <w:p w14:paraId="7BDE42E0" w14:textId="77777777" w:rsidR="008E0A99" w:rsidRDefault="008E0A99" w:rsidP="008E0A99">
      <w:pPr>
        <w:pStyle w:val="ListBullet"/>
      </w:pPr>
      <w:r>
        <w:rPr>
          <w:b/>
          <w:bCs/>
        </w:rPr>
        <w:t>IF</w:t>
      </w:r>
      <w:r>
        <w:t xml:space="preserve"> ‘Total price’ and ‘Total amount’ for all lines in ‘Cart’ are &gt; $0.00</w:t>
      </w:r>
    </w:p>
    <w:p w14:paraId="18B87D32" w14:textId="77777777" w:rsid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>THEN</w:t>
      </w:r>
      <w:r>
        <w:t xml:space="preserve"> enable ‘Place order’ button</w:t>
      </w:r>
    </w:p>
    <w:p w14:paraId="78A79757" w14:textId="77777777" w:rsidR="008E0A99" w:rsidRP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>ELSE</w:t>
      </w:r>
      <w:r>
        <w:t xml:space="preserve"> disable ‘Place order’ button</w:t>
      </w:r>
    </w:p>
    <w:p w14:paraId="1817646A" w14:textId="4C7D091C" w:rsidR="001E3421" w:rsidRDefault="006176AE" w:rsidP="001E3421">
      <w:pPr>
        <w:pStyle w:val="CS-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3D34744" wp14:editId="2750AD55">
            <wp:extent cx="5943600" cy="28225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0D301" w14:textId="5065DCF1" w:rsidR="007B3D81" w:rsidRDefault="008E0A99" w:rsidP="008E0A99">
      <w:pPr>
        <w:pStyle w:val="Heading3"/>
      </w:pPr>
      <w:r>
        <w:t xml:space="preserve"> </w:t>
      </w:r>
      <w:bookmarkStart w:id="39" w:name="_Toc71523161"/>
      <w:r w:rsidR="007B3D81">
        <w:t xml:space="preserve">‘Place </w:t>
      </w:r>
      <w:r>
        <w:t>o</w:t>
      </w:r>
      <w:r w:rsidR="007B3D81">
        <w:t xml:space="preserve">rder’ </w:t>
      </w:r>
      <w:r>
        <w:t xml:space="preserve">execution </w:t>
      </w:r>
      <w:r w:rsidR="007B3D81">
        <w:t>logic</w:t>
      </w:r>
      <w:bookmarkEnd w:id="39"/>
    </w:p>
    <w:p w14:paraId="6ED9D899" w14:textId="1EBFD539" w:rsidR="008E0A99" w:rsidRDefault="008E0A99" w:rsidP="008E0A99">
      <w:pPr>
        <w:pStyle w:val="ListBullet"/>
      </w:pPr>
      <w:r>
        <w:rPr>
          <w:b/>
          <w:bCs/>
        </w:rPr>
        <w:t xml:space="preserve">IF </w:t>
      </w:r>
      <w:r>
        <w:t>‘Place order’ button is selected</w:t>
      </w:r>
    </w:p>
    <w:p w14:paraId="458F1712" w14:textId="1F32E377" w:rsid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 xml:space="preserve">AND </w:t>
      </w:r>
      <w:proofErr w:type="spellStart"/>
      <w:r>
        <w:t>SalesTable</w:t>
      </w:r>
      <w:proofErr w:type="spellEnd"/>
      <w:r>
        <w:t xml:space="preserve"> record has ‘Order type’ = </w:t>
      </w:r>
      <w:r>
        <w:rPr>
          <w:b/>
          <w:bCs/>
        </w:rPr>
        <w:t>Journal</w:t>
      </w:r>
    </w:p>
    <w:p w14:paraId="7E4D0579" w14:textId="52822A99" w:rsidR="008E0A99" w:rsidRP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 xml:space="preserve">AND </w:t>
      </w:r>
      <w:r>
        <w:t xml:space="preserve">CMA Customer Portal parameter ‘Update to sales order?’ = </w:t>
      </w:r>
      <w:r>
        <w:rPr>
          <w:b/>
          <w:bCs/>
        </w:rPr>
        <w:t xml:space="preserve">Yes </w:t>
      </w:r>
      <w:r>
        <w:t>(section 3.2)</w:t>
      </w:r>
      <w:r>
        <w:br/>
      </w:r>
    </w:p>
    <w:p w14:paraId="075FDD98" w14:textId="77777777" w:rsid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 xml:space="preserve">THEN </w:t>
      </w:r>
      <w:r>
        <w:t xml:space="preserve">update </w:t>
      </w:r>
      <w:proofErr w:type="spellStart"/>
      <w:r>
        <w:t>SalesTable_OrderType</w:t>
      </w:r>
      <w:proofErr w:type="spellEnd"/>
      <w:r>
        <w:t xml:space="preserve"> =</w:t>
      </w:r>
      <w:r>
        <w:rPr>
          <w:b/>
          <w:bCs/>
        </w:rPr>
        <w:t xml:space="preserve"> Sales order</w:t>
      </w:r>
    </w:p>
    <w:p w14:paraId="44B2F2F9" w14:textId="53F22794" w:rsid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 xml:space="preserve">AND </w:t>
      </w:r>
      <w:r>
        <w:t>‘Confirm sales order’ (see below)</w:t>
      </w:r>
      <w:r>
        <w:br/>
      </w:r>
    </w:p>
    <w:p w14:paraId="5CA7E67C" w14:textId="77777777" w:rsid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>ELSE IF</w:t>
      </w:r>
      <w:r>
        <w:t xml:space="preserve"> </w:t>
      </w:r>
      <w:proofErr w:type="spellStart"/>
      <w:r>
        <w:t>SalesTable</w:t>
      </w:r>
      <w:proofErr w:type="spellEnd"/>
      <w:r>
        <w:t xml:space="preserve"> record has ‘Order type’ = </w:t>
      </w:r>
      <w:r>
        <w:rPr>
          <w:b/>
          <w:bCs/>
        </w:rPr>
        <w:t>Sales order</w:t>
      </w:r>
    </w:p>
    <w:p w14:paraId="4063AF71" w14:textId="71DEE0F8" w:rsidR="008E0A99" w:rsidRPr="008E0A99" w:rsidRDefault="008E0A99" w:rsidP="008E0A99">
      <w:pPr>
        <w:pStyle w:val="ListBullet"/>
        <w:numPr>
          <w:ilvl w:val="0"/>
          <w:numId w:val="0"/>
        </w:numPr>
        <w:ind w:left="360"/>
      </w:pPr>
      <w:r>
        <w:rPr>
          <w:b/>
          <w:bCs/>
        </w:rPr>
        <w:t>THEN</w:t>
      </w:r>
      <w:r>
        <w:t xml:space="preserve"> ‘Confirm sales order’ (see below)</w:t>
      </w:r>
      <w:r>
        <w:br/>
      </w:r>
      <w:r>
        <w:br/>
      </w:r>
      <w:r>
        <w:br/>
      </w:r>
      <w:r>
        <w:br/>
      </w:r>
    </w:p>
    <w:p w14:paraId="7D7EB7D4" w14:textId="647759BF" w:rsidR="008748B0" w:rsidRDefault="008748B0" w:rsidP="008748B0">
      <w:pPr>
        <w:pStyle w:val="Heading1"/>
      </w:pPr>
      <w:bookmarkStart w:id="40" w:name="_Toc71523162"/>
      <w:r>
        <w:t>Security</w:t>
      </w:r>
      <w:bookmarkEnd w:id="40"/>
    </w:p>
    <w:p w14:paraId="015F48D7" w14:textId="77777777" w:rsidR="008748B0" w:rsidRDefault="008748B0" w:rsidP="008748B0">
      <w:pPr>
        <w:pStyle w:val="CS-Body"/>
        <w:rPr>
          <w:i/>
        </w:rPr>
      </w:pPr>
      <w:r>
        <w:rPr>
          <w:i/>
        </w:rPr>
        <w:t>Does this design create new Forms or Reports?</w:t>
      </w:r>
    </w:p>
    <w:p w14:paraId="3F7A074B" w14:textId="2EF089FB" w:rsidR="008748B0" w:rsidRDefault="008748B0" w:rsidP="008748B0">
      <w:pPr>
        <w:pStyle w:val="CS-Body"/>
        <w:ind w:left="720"/>
      </w:pPr>
      <w:r>
        <w:t>Yes</w:t>
      </w:r>
      <w:r>
        <w:tab/>
      </w:r>
      <w:sdt>
        <w:sdtPr>
          <w:id w:val="-58591911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631CA">
            <w:rPr>
              <w:rFonts w:ascii="MS Gothic" w:eastAsia="MS Gothic" w:hAnsi="MS Gothic" w:hint="eastAsia"/>
            </w:rPr>
            <w:t>☐</w:t>
          </w:r>
        </w:sdtContent>
      </w:sdt>
    </w:p>
    <w:p w14:paraId="4776A203" w14:textId="4C349618" w:rsidR="008748B0" w:rsidRPr="00CD4D96" w:rsidRDefault="008748B0" w:rsidP="008748B0">
      <w:pPr>
        <w:pStyle w:val="CS-Body"/>
        <w:ind w:left="720"/>
      </w:pPr>
      <w:r>
        <w:t xml:space="preserve">No </w:t>
      </w:r>
      <w:r>
        <w:tab/>
      </w:r>
      <w:sdt>
        <w:sdtPr>
          <w:id w:val="-725377706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631CA">
            <w:rPr>
              <w:rFonts w:ascii="MS Gothic" w:eastAsia="MS Gothic" w:hAnsi="MS Gothic" w:hint="eastAsia"/>
            </w:rPr>
            <w:t>☒</w:t>
          </w:r>
        </w:sdtContent>
      </w:sdt>
    </w:p>
    <w:p w14:paraId="2D322342" w14:textId="77777777" w:rsidR="008748B0" w:rsidRPr="00E00604" w:rsidRDefault="008748B0" w:rsidP="008748B0">
      <w:pPr>
        <w:pStyle w:val="CS-Body"/>
        <w:rPr>
          <w:i/>
        </w:rPr>
      </w:pPr>
      <w:r w:rsidRPr="00E00604">
        <w:rPr>
          <w:i/>
        </w:rPr>
        <w:t>If yes, new security privileges need to be created for Inquire (read) and Maintain (edit) access.</w:t>
      </w:r>
    </w:p>
    <w:p w14:paraId="777F7077" w14:textId="77777777" w:rsidR="008748B0" w:rsidRPr="00E00604" w:rsidRDefault="008748B0" w:rsidP="008748B0">
      <w:pPr>
        <w:rPr>
          <w:i/>
        </w:rPr>
      </w:pPr>
    </w:p>
    <w:p w14:paraId="6F0A8F19" w14:textId="77777777" w:rsidR="008748B0" w:rsidRPr="00E00604" w:rsidRDefault="008748B0" w:rsidP="008748B0">
      <w:pPr>
        <w:pStyle w:val="CS-Body"/>
        <w:rPr>
          <w:i/>
        </w:rPr>
      </w:pPr>
      <w:r w:rsidRPr="00E00604">
        <w:rPr>
          <w:i/>
        </w:rPr>
        <w:t xml:space="preserve">Indicate the duties or roles which should have access and the development team will create new Privileges and associate them. </w:t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2640"/>
        <w:gridCol w:w="2640"/>
        <w:gridCol w:w="4800"/>
      </w:tblGrid>
      <w:tr w:rsidR="008748B0" w:rsidRPr="008748B0" w14:paraId="164DEED1" w14:textId="77777777" w:rsidTr="00874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</w:tcPr>
          <w:p w14:paraId="03209451" w14:textId="77777777" w:rsidR="008748B0" w:rsidRPr="008748B0" w:rsidRDefault="008748B0" w:rsidP="008748B0">
            <w:pPr>
              <w:pStyle w:val="CS-Body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Form/Report</w:t>
            </w:r>
          </w:p>
        </w:tc>
        <w:tc>
          <w:tcPr>
            <w:tcW w:w="2640" w:type="dxa"/>
          </w:tcPr>
          <w:p w14:paraId="13E6A000" w14:textId="77777777" w:rsidR="008748B0" w:rsidRPr="008748B0" w:rsidRDefault="008748B0" w:rsidP="008748B0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Access Level</w:t>
            </w:r>
          </w:p>
        </w:tc>
        <w:tc>
          <w:tcPr>
            <w:tcW w:w="4800" w:type="dxa"/>
          </w:tcPr>
          <w:p w14:paraId="1194D8CD" w14:textId="77777777" w:rsidR="008748B0" w:rsidRPr="008748B0" w:rsidRDefault="008748B0" w:rsidP="008748B0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Duty(s)/Role(s)</w:t>
            </w:r>
          </w:p>
        </w:tc>
      </w:tr>
      <w:tr w:rsidR="008748B0" w14:paraId="2D9C2997" w14:textId="77777777" w:rsidTr="00874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vMerge w:val="restart"/>
          </w:tcPr>
          <w:p w14:paraId="46CF8032" w14:textId="395AC659" w:rsidR="008748B0" w:rsidRDefault="008748B0" w:rsidP="008748B0">
            <w:pPr>
              <w:pStyle w:val="CS-Body"/>
            </w:pPr>
          </w:p>
        </w:tc>
        <w:tc>
          <w:tcPr>
            <w:tcW w:w="2640" w:type="dxa"/>
          </w:tcPr>
          <w:p w14:paraId="2175E7D1" w14:textId="77777777" w:rsidR="008748B0" w:rsidRDefault="008748B0" w:rsidP="008748B0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Inquire (read)</w:t>
            </w:r>
          </w:p>
        </w:tc>
        <w:tc>
          <w:tcPr>
            <w:tcW w:w="4800" w:type="dxa"/>
          </w:tcPr>
          <w:p w14:paraId="434AF4BF" w14:textId="7B2CAEDF" w:rsidR="008748B0" w:rsidRDefault="008748B0" w:rsidP="008748B0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6BA7" w14:paraId="267550F0" w14:textId="77777777" w:rsidTr="00874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vMerge/>
          </w:tcPr>
          <w:p w14:paraId="5AF45667" w14:textId="77777777" w:rsidR="00726BA7" w:rsidRDefault="00726BA7" w:rsidP="00726BA7">
            <w:pPr>
              <w:pStyle w:val="CS-Body"/>
            </w:pPr>
          </w:p>
        </w:tc>
        <w:tc>
          <w:tcPr>
            <w:tcW w:w="2640" w:type="dxa"/>
          </w:tcPr>
          <w:p w14:paraId="6AA3915F" w14:textId="77777777" w:rsidR="00726BA7" w:rsidRDefault="00726BA7" w:rsidP="00726BA7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Maintain (edit)</w:t>
            </w:r>
          </w:p>
        </w:tc>
        <w:tc>
          <w:tcPr>
            <w:tcW w:w="4800" w:type="dxa"/>
          </w:tcPr>
          <w:p w14:paraId="200CCF31" w14:textId="7C3DA58E" w:rsidR="00726BA7" w:rsidRDefault="00726BA7" w:rsidP="00726BA7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DAEBB42" w14:textId="77777777" w:rsidR="008748B0" w:rsidRDefault="008748B0" w:rsidP="008748B0">
      <w:pPr>
        <w:pStyle w:val="Heading1"/>
      </w:pPr>
      <w:bookmarkStart w:id="41" w:name="_Toc71523163"/>
      <w:r>
        <w:t>Data Migration</w:t>
      </w:r>
      <w:bookmarkEnd w:id="41"/>
    </w:p>
    <w:p w14:paraId="3352DC65" w14:textId="77777777" w:rsidR="008748B0" w:rsidRPr="00691EE6" w:rsidRDefault="008748B0" w:rsidP="008748B0">
      <w:pPr>
        <w:pStyle w:val="CS-Body"/>
        <w:rPr>
          <w:b/>
        </w:rPr>
      </w:pPr>
      <w:r w:rsidRPr="00691EE6">
        <w:rPr>
          <w:b/>
        </w:rPr>
        <w:t>New fields</w:t>
      </w:r>
    </w:p>
    <w:p w14:paraId="0CDDEDA1" w14:textId="77777777" w:rsidR="008748B0" w:rsidRDefault="008748B0" w:rsidP="008748B0">
      <w:pPr>
        <w:pStyle w:val="CS-Body"/>
        <w:rPr>
          <w:i/>
        </w:rPr>
      </w:pPr>
      <w:r>
        <w:rPr>
          <w:i/>
        </w:rPr>
        <w:t>Does this design add new fields(s) to a table which will require data import?</w:t>
      </w:r>
    </w:p>
    <w:p w14:paraId="38F1F249" w14:textId="0851F12A" w:rsidR="008748B0" w:rsidRDefault="008748B0" w:rsidP="008748B0">
      <w:pPr>
        <w:pStyle w:val="CS-Body"/>
        <w:ind w:left="720"/>
      </w:pPr>
      <w:r>
        <w:t>Yes</w:t>
      </w:r>
      <w:r>
        <w:tab/>
      </w:r>
      <w:sdt>
        <w:sdtPr>
          <w:id w:val="16893338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A05E2">
            <w:rPr>
              <w:rFonts w:ascii="MS Gothic" w:eastAsia="MS Gothic" w:hAnsi="MS Gothic" w:hint="eastAsia"/>
            </w:rPr>
            <w:t>☐</w:t>
          </w:r>
        </w:sdtContent>
      </w:sdt>
    </w:p>
    <w:p w14:paraId="34E8A839" w14:textId="6BE9DF0C" w:rsidR="008748B0" w:rsidRPr="00CD4D96" w:rsidRDefault="008748B0" w:rsidP="008748B0">
      <w:pPr>
        <w:pStyle w:val="CS-Body"/>
        <w:ind w:left="720"/>
      </w:pPr>
      <w:r>
        <w:t xml:space="preserve">No </w:t>
      </w:r>
      <w:r>
        <w:tab/>
      </w:r>
      <w:sdt>
        <w:sdtPr>
          <w:id w:val="1629825492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631CA">
            <w:rPr>
              <w:rFonts w:ascii="MS Gothic" w:eastAsia="MS Gothic" w:hAnsi="MS Gothic" w:hint="eastAsia"/>
            </w:rPr>
            <w:t>☒</w:t>
          </w:r>
        </w:sdtContent>
      </w:sdt>
    </w:p>
    <w:p w14:paraId="5C8A540B" w14:textId="77777777" w:rsidR="008748B0" w:rsidRDefault="008748B0" w:rsidP="008748B0">
      <w:pPr>
        <w:pStyle w:val="CS-Body"/>
        <w:rPr>
          <w:i/>
        </w:rPr>
      </w:pPr>
      <w:r>
        <w:rPr>
          <w:i/>
        </w:rPr>
        <w:t>If yes, identify the associated data entity(s) which should be populated</w:t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3960"/>
        <w:gridCol w:w="6120"/>
      </w:tblGrid>
      <w:tr w:rsidR="008748B0" w:rsidRPr="008748B0" w14:paraId="1A984808" w14:textId="77777777" w:rsidTr="00874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41C712D2" w14:textId="77777777" w:rsidR="008748B0" w:rsidRPr="008748B0" w:rsidRDefault="008748B0" w:rsidP="008748B0">
            <w:pPr>
              <w:pStyle w:val="CS-Body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New Field Name</w:t>
            </w:r>
          </w:p>
        </w:tc>
        <w:tc>
          <w:tcPr>
            <w:tcW w:w="6120" w:type="dxa"/>
          </w:tcPr>
          <w:p w14:paraId="0D29E08D" w14:textId="77777777" w:rsidR="008748B0" w:rsidRPr="008748B0" w:rsidRDefault="008748B0" w:rsidP="008748B0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Data Entity Name</w:t>
            </w:r>
          </w:p>
        </w:tc>
      </w:tr>
      <w:tr w:rsidR="008748B0" w14:paraId="6AC3EF68" w14:textId="77777777" w:rsidTr="00874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5F102755" w14:textId="77777777" w:rsidR="008748B0" w:rsidRDefault="008748B0" w:rsidP="008748B0">
            <w:pPr>
              <w:pStyle w:val="CS-Body"/>
            </w:pPr>
          </w:p>
        </w:tc>
        <w:tc>
          <w:tcPr>
            <w:tcW w:w="6120" w:type="dxa"/>
          </w:tcPr>
          <w:p w14:paraId="09C1CC36" w14:textId="77777777" w:rsidR="008748B0" w:rsidRDefault="008748B0" w:rsidP="008748B0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48B0" w14:paraId="7F6A4593" w14:textId="77777777" w:rsidTr="00874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79C46708" w14:textId="77777777" w:rsidR="008748B0" w:rsidRDefault="008748B0" w:rsidP="008748B0">
            <w:pPr>
              <w:pStyle w:val="CS-Body"/>
            </w:pPr>
          </w:p>
        </w:tc>
        <w:tc>
          <w:tcPr>
            <w:tcW w:w="6120" w:type="dxa"/>
          </w:tcPr>
          <w:p w14:paraId="7EB1A094" w14:textId="77777777" w:rsidR="008748B0" w:rsidRDefault="008748B0" w:rsidP="008748B0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AFC0354" w14:textId="77777777" w:rsidR="008748B0" w:rsidRDefault="008748B0" w:rsidP="008748B0">
      <w:pPr>
        <w:pStyle w:val="CS-Body"/>
      </w:pPr>
    </w:p>
    <w:p w14:paraId="211868C9" w14:textId="77777777" w:rsidR="008748B0" w:rsidRPr="00691EE6" w:rsidRDefault="008748B0" w:rsidP="008748B0">
      <w:pPr>
        <w:pStyle w:val="CS-Body"/>
        <w:rPr>
          <w:b/>
        </w:rPr>
      </w:pPr>
      <w:r>
        <w:rPr>
          <w:b/>
        </w:rPr>
        <w:t>New tables</w:t>
      </w:r>
    </w:p>
    <w:p w14:paraId="4078B47F" w14:textId="77777777" w:rsidR="008748B0" w:rsidRDefault="008748B0" w:rsidP="008748B0">
      <w:pPr>
        <w:pStyle w:val="CS-Body"/>
        <w:rPr>
          <w:i/>
        </w:rPr>
      </w:pPr>
      <w:r>
        <w:rPr>
          <w:i/>
        </w:rPr>
        <w:t>Does this design add new table(s) which will require data import?</w:t>
      </w:r>
    </w:p>
    <w:p w14:paraId="71B13EEE" w14:textId="77777777" w:rsidR="008748B0" w:rsidRDefault="008748B0" w:rsidP="008748B0">
      <w:pPr>
        <w:pStyle w:val="CS-Body"/>
        <w:ind w:left="720"/>
      </w:pPr>
      <w:r>
        <w:t>Yes</w:t>
      </w:r>
      <w:r>
        <w:tab/>
      </w:r>
      <w:sdt>
        <w:sdtPr>
          <w:id w:val="-130422722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>
            <w:rPr>
              <w:rFonts w:ascii="MS Gothic" w:eastAsia="MS Gothic" w:hAnsi="MS Gothic" w:hint="eastAsia"/>
            </w:rPr>
            <w:t>☐</w:t>
          </w:r>
        </w:sdtContent>
      </w:sdt>
    </w:p>
    <w:p w14:paraId="37C825A6" w14:textId="2564AF39" w:rsidR="008748B0" w:rsidRPr="00CD4D96" w:rsidRDefault="008748B0" w:rsidP="008748B0">
      <w:pPr>
        <w:pStyle w:val="CS-Body"/>
        <w:ind w:left="720"/>
      </w:pPr>
      <w:r>
        <w:t xml:space="preserve">No </w:t>
      </w:r>
      <w:r>
        <w:tab/>
      </w:r>
      <w:sdt>
        <w:sdtPr>
          <w:id w:val="-148831555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9A05E2">
            <w:rPr>
              <w:rFonts w:ascii="MS Gothic" w:eastAsia="MS Gothic" w:hAnsi="MS Gothic" w:hint="eastAsia"/>
            </w:rPr>
            <w:t>☒</w:t>
          </w:r>
        </w:sdtContent>
      </w:sdt>
    </w:p>
    <w:p w14:paraId="14592E72" w14:textId="77777777" w:rsidR="008748B0" w:rsidRDefault="008748B0" w:rsidP="008748B0">
      <w:pPr>
        <w:pStyle w:val="CS-Body"/>
        <w:rPr>
          <w:i/>
        </w:rPr>
      </w:pPr>
      <w:r>
        <w:rPr>
          <w:i/>
        </w:rPr>
        <w:t>If yes, list the tables below and new data entity(s) will be created for each</w:t>
      </w:r>
    </w:p>
    <w:tbl>
      <w:tblPr>
        <w:tblStyle w:val="TableGrid"/>
        <w:tblW w:w="10080" w:type="dxa"/>
        <w:tblLook w:val="04A0" w:firstRow="1" w:lastRow="0" w:firstColumn="1" w:lastColumn="0" w:noHBand="0" w:noVBand="1"/>
      </w:tblPr>
      <w:tblGrid>
        <w:gridCol w:w="3960"/>
        <w:gridCol w:w="6120"/>
      </w:tblGrid>
      <w:tr w:rsidR="008748B0" w:rsidRPr="008748B0" w14:paraId="423CC43F" w14:textId="77777777" w:rsidTr="00874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3C57766C" w14:textId="77777777" w:rsidR="008748B0" w:rsidRPr="008748B0" w:rsidRDefault="008748B0" w:rsidP="008748B0">
            <w:pPr>
              <w:pStyle w:val="CS-Body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New Table Name</w:t>
            </w:r>
          </w:p>
        </w:tc>
        <w:tc>
          <w:tcPr>
            <w:tcW w:w="6120" w:type="dxa"/>
          </w:tcPr>
          <w:p w14:paraId="0266F11E" w14:textId="77777777" w:rsidR="008748B0" w:rsidRPr="008748B0" w:rsidRDefault="008748B0" w:rsidP="008748B0">
            <w:pPr>
              <w:pStyle w:val="CS-Body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8748B0">
              <w:rPr>
                <w:color w:val="FFFFFF" w:themeColor="background1"/>
              </w:rPr>
              <w:t>New Data Entity Name</w:t>
            </w:r>
          </w:p>
        </w:tc>
      </w:tr>
      <w:tr w:rsidR="008748B0" w14:paraId="2CD2CDF4" w14:textId="77777777" w:rsidTr="00874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30416F25" w14:textId="77777777" w:rsidR="008748B0" w:rsidRDefault="008748B0" w:rsidP="008748B0">
            <w:pPr>
              <w:pStyle w:val="CS-Body"/>
            </w:pPr>
          </w:p>
        </w:tc>
        <w:tc>
          <w:tcPr>
            <w:tcW w:w="6120" w:type="dxa"/>
          </w:tcPr>
          <w:p w14:paraId="5951A925" w14:textId="77777777" w:rsidR="008748B0" w:rsidRDefault="008748B0" w:rsidP="008748B0">
            <w:pPr>
              <w:pStyle w:val="CS-Bod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748B0" w14:paraId="1F46C8F2" w14:textId="77777777" w:rsidTr="008748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14:paraId="2E33D77E" w14:textId="77777777" w:rsidR="008748B0" w:rsidRDefault="008748B0" w:rsidP="008748B0">
            <w:pPr>
              <w:pStyle w:val="CS-Body"/>
            </w:pPr>
          </w:p>
        </w:tc>
        <w:tc>
          <w:tcPr>
            <w:tcW w:w="6120" w:type="dxa"/>
          </w:tcPr>
          <w:p w14:paraId="15DECC0D" w14:textId="77777777" w:rsidR="008748B0" w:rsidRDefault="008748B0" w:rsidP="008748B0">
            <w:pPr>
              <w:pStyle w:val="CS-Body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997A48F" w14:textId="77777777" w:rsidR="008748B0" w:rsidRDefault="008748B0" w:rsidP="008748B0">
      <w:pPr>
        <w:pStyle w:val="Heading1"/>
      </w:pPr>
      <w:bookmarkStart w:id="42" w:name="_Toc71523164"/>
      <w:r>
        <w:t>Assumptions</w:t>
      </w:r>
      <w:bookmarkEnd w:id="42"/>
    </w:p>
    <w:p w14:paraId="4990E814" w14:textId="77777777" w:rsidR="008748B0" w:rsidRDefault="008748B0" w:rsidP="008748B0">
      <w:pPr>
        <w:pStyle w:val="Heading2"/>
      </w:pPr>
      <w:bookmarkStart w:id="43" w:name="_Toc71523165"/>
      <w:r>
        <w:t>Configuration</w:t>
      </w:r>
      <w:bookmarkEnd w:id="43"/>
    </w:p>
    <w:p w14:paraId="572410EB" w14:textId="77777777" w:rsidR="008748B0" w:rsidRDefault="008748B0" w:rsidP="00C771C6">
      <w:pPr>
        <w:pStyle w:val="CS-ListNumber"/>
        <w:numPr>
          <w:ilvl w:val="0"/>
          <w:numId w:val="12"/>
        </w:numPr>
      </w:pPr>
      <w:r>
        <w:t>Parameter settings</w:t>
      </w:r>
    </w:p>
    <w:p w14:paraId="1DA9F66B" w14:textId="77777777" w:rsidR="008748B0" w:rsidRDefault="008748B0" w:rsidP="00C771C6">
      <w:pPr>
        <w:pStyle w:val="CS-ListNumber"/>
        <w:numPr>
          <w:ilvl w:val="0"/>
          <w:numId w:val="12"/>
        </w:numPr>
      </w:pPr>
      <w:r>
        <w:t>Data configurations</w:t>
      </w:r>
    </w:p>
    <w:p w14:paraId="1C5F21B1" w14:textId="77777777" w:rsidR="008748B0" w:rsidRDefault="008748B0" w:rsidP="00C771C6">
      <w:pPr>
        <w:pStyle w:val="CS-ListNumber"/>
        <w:numPr>
          <w:ilvl w:val="0"/>
          <w:numId w:val="12"/>
        </w:numPr>
      </w:pPr>
      <w:r>
        <w:t>Field values</w:t>
      </w:r>
    </w:p>
    <w:p w14:paraId="089C4D55" w14:textId="77777777" w:rsidR="008748B0" w:rsidRDefault="008748B0" w:rsidP="008748B0">
      <w:pPr>
        <w:pStyle w:val="Heading2"/>
      </w:pPr>
      <w:bookmarkStart w:id="44" w:name="_Toc71523166"/>
      <w:r>
        <w:t>Scope</w:t>
      </w:r>
      <w:bookmarkEnd w:id="44"/>
    </w:p>
    <w:p w14:paraId="6F4F7B09" w14:textId="77777777" w:rsidR="008748B0" w:rsidRDefault="008748B0" w:rsidP="00C771C6">
      <w:pPr>
        <w:pStyle w:val="CS-ListNumber"/>
        <w:numPr>
          <w:ilvl w:val="0"/>
          <w:numId w:val="13"/>
        </w:numPr>
      </w:pPr>
      <w:r>
        <w:t xml:space="preserve">This enhancement is limited to </w:t>
      </w:r>
      <w:proofErr w:type="spellStart"/>
      <w:r>
        <w:t>xxxxx</w:t>
      </w:r>
      <w:proofErr w:type="spellEnd"/>
      <w:r>
        <w:t xml:space="preserve"> and does not include </w:t>
      </w:r>
      <w:proofErr w:type="spellStart"/>
      <w:r>
        <w:t>yyyyy</w:t>
      </w:r>
      <w:proofErr w:type="spellEnd"/>
    </w:p>
    <w:p w14:paraId="572FFB35" w14:textId="77777777" w:rsidR="008748B0" w:rsidRDefault="008748B0" w:rsidP="008748B0">
      <w:pPr>
        <w:pStyle w:val="Heading2"/>
      </w:pPr>
      <w:bookmarkStart w:id="45" w:name="_Toc71523167"/>
      <w:r>
        <w:t>Cross Functional Implications</w:t>
      </w:r>
      <w:bookmarkEnd w:id="45"/>
    </w:p>
    <w:p w14:paraId="66C512AB" w14:textId="77777777" w:rsidR="00861419" w:rsidRDefault="00861419" w:rsidP="00861419">
      <w:pPr>
        <w:pStyle w:val="Heading1"/>
      </w:pPr>
      <w:bookmarkStart w:id="46" w:name="_Toc71523168"/>
      <w:r>
        <w:t>Scenarios &amp; Examples</w:t>
      </w:r>
      <w:bookmarkEnd w:id="46"/>
    </w:p>
    <w:bookmarkEnd w:id="24"/>
    <w:p w14:paraId="0868AB65" w14:textId="32840461" w:rsidR="00BF562E" w:rsidRDefault="00BF562E" w:rsidP="00BF562E">
      <w:pPr>
        <w:pStyle w:val="CS-Body"/>
      </w:pPr>
    </w:p>
    <w:p w14:paraId="0DA8CA0B" w14:textId="6261F51F" w:rsidR="00BF562E" w:rsidRDefault="00BF562E" w:rsidP="00BF562E">
      <w:pPr>
        <w:pStyle w:val="CS-Body"/>
      </w:pPr>
    </w:p>
    <w:p w14:paraId="79FA880D" w14:textId="1B425023" w:rsidR="00506A74" w:rsidRDefault="00506A74" w:rsidP="00BF562E">
      <w:pPr>
        <w:pStyle w:val="CS-Body"/>
      </w:pPr>
    </w:p>
    <w:p w14:paraId="5A091A77" w14:textId="630582DF" w:rsidR="00506A74" w:rsidRPr="00BF562E" w:rsidRDefault="00506A74" w:rsidP="00BF562E">
      <w:pPr>
        <w:pStyle w:val="CS-Body"/>
      </w:pPr>
    </w:p>
    <w:sectPr w:rsidR="00506A74" w:rsidRPr="00BF562E" w:rsidSect="00365169">
      <w:headerReference w:type="default" r:id="rId33"/>
      <w:footerReference w:type="default" r:id="rId34"/>
      <w:headerReference w:type="first" r:id="rId35"/>
      <w:footerReference w:type="first" r:id="rId36"/>
      <w:type w:val="continuous"/>
      <w:pgSz w:w="12240" w:h="15840" w:code="1"/>
      <w:pgMar w:top="1440" w:right="1440" w:bottom="1440" w:left="1440" w:header="1008" w:footer="36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E670A0" w14:textId="77777777" w:rsidR="00913333" w:rsidRDefault="00913333" w:rsidP="007C7C50">
      <w:r>
        <w:separator/>
      </w:r>
    </w:p>
  </w:endnote>
  <w:endnote w:type="continuationSeparator" w:id="0">
    <w:p w14:paraId="240A08DB" w14:textId="77777777" w:rsidR="00913333" w:rsidRDefault="00913333" w:rsidP="007C7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3818D" w14:textId="36F116AD" w:rsidR="001E3421" w:rsidRDefault="00913333" w:rsidP="00011D1B">
    <w:pPr>
      <w:pStyle w:val="Footer"/>
      <w:rPr>
        <w:rStyle w:val="FootnoteTextChar"/>
      </w:rPr>
    </w:pPr>
    <w:sdt>
      <w:sdtPr>
        <w:alias w:val="Publish Date"/>
        <w:tag w:val=""/>
        <w:id w:val="1119886132"/>
        <w:dataBinding w:prefixMappings="xmlns:ns0='http://schemas.microsoft.com/office/2006/coverPageProps' " w:xpath="/ns0:CoverPageProperties[1]/ns0:PublishDate[1]" w:storeItemID="{55AF091B-3C7A-41E3-B477-F2FDAA23CFDA}"/>
        <w:date w:fullDate="2021-05-10T00:00:00Z">
          <w:dateFormat w:val="MMM d, yyyy"/>
          <w:lid w:val="en-US"/>
          <w:storeMappedDataAs w:val="dateTime"/>
          <w:calendar w:val="gregorian"/>
        </w:date>
      </w:sdtPr>
      <w:sdtEndPr/>
      <w:sdtContent>
        <w:r w:rsidR="00C74420">
          <w:t>May 10, 2021</w:t>
        </w:r>
      </w:sdtContent>
    </w:sdt>
    <w:r w:rsidR="001E3421">
      <w:t xml:space="preserve"> </w:t>
    </w:r>
    <w:r w:rsidR="001E3421" w:rsidRPr="003F580A">
      <w:t>©</w:t>
    </w:r>
    <w:r w:rsidR="001E3421" w:rsidRPr="003F580A">
      <w:fldChar w:fldCharType="begin"/>
    </w:r>
    <w:r w:rsidR="001E3421" w:rsidRPr="003F580A">
      <w:instrText xml:space="preserve"> DATE  \@ "yyyy"  \* MERGEFORMAT </w:instrText>
    </w:r>
    <w:r w:rsidR="001E3421" w:rsidRPr="003F580A">
      <w:fldChar w:fldCharType="separate"/>
    </w:r>
    <w:r w:rsidR="00B811D3">
      <w:rPr>
        <w:noProof/>
      </w:rPr>
      <w:t>2021</w:t>
    </w:r>
    <w:r w:rsidR="001E3421" w:rsidRPr="003F580A">
      <w:fldChar w:fldCharType="end"/>
    </w:r>
    <w:r w:rsidR="001E3421" w:rsidRPr="003F580A">
      <w:t xml:space="preserve"> Crowe</w:t>
    </w:r>
    <w:r w:rsidR="001E3421" w:rsidRPr="00310B1B">
      <w:t xml:space="preserve"> LL</w:t>
    </w:r>
    <w:r w:rsidR="001E3421">
      <w:t>P</w:t>
    </w:r>
  </w:p>
  <w:p w14:paraId="17C04360" w14:textId="2D5AD96B" w:rsidR="001E3421" w:rsidRDefault="001E3421" w:rsidP="00A159B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1" layoutInCell="1" allowOverlap="1" wp14:anchorId="31B3545E" wp14:editId="47B86680">
              <wp:simplePos x="0" y="0"/>
              <wp:positionH relativeFrom="column">
                <wp:posOffset>5499735</wp:posOffset>
              </wp:positionH>
              <wp:positionV relativeFrom="page">
                <wp:posOffset>9361805</wp:posOffset>
              </wp:positionV>
              <wp:extent cx="914400" cy="127635"/>
              <wp:effectExtent l="0" t="0" r="0" b="10160"/>
              <wp:wrapNone/>
              <wp:docPr id="21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1276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76EFAB" w14:textId="34E6D1CC" w:rsidR="001E3421" w:rsidRPr="00F23568" w:rsidRDefault="001E3421" w:rsidP="00F23568">
                          <w:pPr>
                            <w:pStyle w:val="Footer"/>
                            <w:jc w:val="right"/>
                            <w:rPr>
                              <w:b/>
                            </w:rPr>
                          </w:pPr>
                          <w:r w:rsidRPr="00F23568">
                            <w:rPr>
                              <w:b/>
                            </w:rPr>
                            <w:fldChar w:fldCharType="begin"/>
                          </w:r>
                          <w:r w:rsidRPr="00F23568">
                            <w:rPr>
                              <w:b/>
                            </w:rPr>
                            <w:instrText xml:space="preserve"> PAGE    \* MERGEFORMAT </w:instrText>
                          </w:r>
                          <w:r w:rsidRPr="00F23568">
                            <w:rPr>
                              <w:b/>
                            </w:rPr>
                            <w:fldChar w:fldCharType="separate"/>
                          </w:r>
                          <w:r>
                            <w:rPr>
                              <w:b/>
                              <w:noProof/>
                            </w:rPr>
                            <w:t>10</w:t>
                          </w:r>
                          <w:r w:rsidRPr="00F23568">
                            <w:rPr>
                              <w:b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B3545E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33" type="#_x0000_t202" style="position:absolute;margin-left:433.05pt;margin-top:737.15pt;width:1in;height:10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mN8ewIAAGYFAAAOAAAAZHJzL2Uyb0RvYy54bWysVE1vEzEQvSPxHyzf6SahFIiyqUKqIqSq&#10;rWhRz47Xzq7wF7aT3fDr++zdTavCpYiLd3bmzXg+3nhx3mlF9sKHxpqSTk8mlAjDbdWYbUl/3F++&#10;+0RJiMxUTFkjSnoQgZ4v375ZtG4uZra2qhKeIIgJ89aVtI7RzYsi8FpoFk6sEwZGab1mEb9+W1Se&#10;tYiuVTGbTM6K1vrKectFCNBe9Ea6zPGlFDzeSBlEJKqkyC3m0+dzk85iuWDzrWeubviQBvuHLDRr&#10;DC49hrpgkZGdb/4IpRvubbAynnCrCytlw0WuAdVMJy+quauZE7kWNCe4Y5vC/wvLr/e3njRVSWdT&#10;SgzTmNG96CL5YjsCFfrTujAH7M4BGDvoMedRH6BMZXfS6/RFQQR2dPpw7G6KxqH8PD09ncDCYZrO&#10;Pp69/5CiFE/Ozof4VVhNklBSj+HlnrL9VYg9dISku4y9bJTKA1SGtCVFxEl2OFoQXJmEFZkKQ5hU&#10;UJ94luJBiYRR5ruQaEXOPykyCcVaebJnoA/jXJiYS89xgU4oiSRe4zjgn7J6jXNfx3izNfHorBtj&#10;fa7+RdrVzzFl2ePR82d1JzF2my5z4DjXja0OGLe3/cIExy8bDOWKhXjLPDYEc8TWxxscUlk03w4S&#10;JbX1v/+mT3gQF1ZKWmxcScOvHfOCEvXNgNJpPUfBj8JmFMxOry2mAJYimyzCwUc1itJb/YDHYJVu&#10;gYkZjrtKGkdxHfu9x2PCxWqVQTvnm20NB4TFQjoWr8yd4+k/DSjR7b57YN4NnIwg87Ud95LNX1Cz&#10;x2buuNUugqCZt6nHfUeH3mOZM/OHhye9Fs//M+rpeVw+AgAA//8DAFBLAwQUAAYACAAAACEAjoao&#10;heEAAAAOAQAADwAAAGRycy9kb3ducmV2LnhtbEyPQU/DMAyF70j8h8hI3FgyqMpWmk4IwQ5wWofQ&#10;jlnjNoUmqZqsK/x63BPIJ/s9P3/ON5Pt2IhDaL2TsFwIYOgqr1vXSHjfv9ysgIWonFaddyjhGwNs&#10;isuLXGXan90OxzI2jEJcyJQEE2OfcR4qg1aFhe/RkVb7wapI7dBwPagzhduO3wqRcqtaRxeM6vHJ&#10;YPVVnixhfLwJu/2pzcG+qjqUZj9unz+lvL6aHh+ARZzinxlmfNqBgpiO/uR0YJ2EVZouyUpCcp/c&#10;AZstggrYcZ6tkwR4kfP/bxS/AAAA//8DAFBLAQItABQABgAIAAAAIQC2gziS/gAAAOEBAAATAAAA&#10;AAAAAAAAAAAAAAAAAABbQ29udGVudF9UeXBlc10ueG1sUEsBAi0AFAAGAAgAAAAhADj9If/WAAAA&#10;lAEAAAsAAAAAAAAAAAAAAAAALwEAAF9yZWxzLy5yZWxzUEsBAi0AFAAGAAgAAAAhAFkuY3x7AgAA&#10;ZgUAAA4AAAAAAAAAAAAAAAAALgIAAGRycy9lMm9Eb2MueG1sUEsBAi0AFAAGAAgAAAAhAI6GqIXh&#10;AAAADgEAAA8AAAAAAAAAAAAAAAAA1QQAAGRycy9kb3ducmV2LnhtbFBLBQYAAAAABAAEAPMAAADj&#10;BQAAAAA=&#10;" filled="f" stroked="f" strokeweight=".5pt">
              <v:textbox style="mso-fit-shape-to-text:t" inset="0,0,0,0">
                <w:txbxContent>
                  <w:p w14:paraId="6176EFAB" w14:textId="34E6D1CC" w:rsidR="001E3421" w:rsidRPr="00F23568" w:rsidRDefault="001E3421" w:rsidP="00F23568">
                    <w:pPr>
                      <w:pStyle w:val="Footer"/>
                      <w:jc w:val="right"/>
                      <w:rPr>
                        <w:b/>
                      </w:rPr>
                    </w:pPr>
                    <w:r w:rsidRPr="00F23568">
                      <w:rPr>
                        <w:b/>
                      </w:rPr>
                      <w:fldChar w:fldCharType="begin"/>
                    </w:r>
                    <w:r w:rsidRPr="00F23568">
                      <w:rPr>
                        <w:b/>
                      </w:rPr>
                      <w:instrText xml:space="preserve"> PAGE    \* MERGEFORMAT </w:instrText>
                    </w:r>
                    <w:r w:rsidRPr="00F23568">
                      <w:rPr>
                        <w:b/>
                      </w:rPr>
                      <w:fldChar w:fldCharType="separate"/>
                    </w:r>
                    <w:r>
                      <w:rPr>
                        <w:b/>
                        <w:noProof/>
                      </w:rPr>
                      <w:t>10</w:t>
                    </w:r>
                    <w:r w:rsidRPr="00F23568">
                      <w:rPr>
                        <w:b/>
                      </w:rPr>
                      <w:fldChar w:fldCharType="end"/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D92A32">
      <w:rPr>
        <w:noProof/>
      </w:rPr>
      <mc:AlternateContent>
        <mc:Choice Requires="wps">
          <w:drawing>
            <wp:anchor distT="0" distB="0" distL="114300" distR="114300" simplePos="0" relativeHeight="251713536" behindDoc="0" locked="1" layoutInCell="1" allowOverlap="1" wp14:anchorId="7B43C30A" wp14:editId="115399BE">
              <wp:simplePos x="0" y="0"/>
              <wp:positionH relativeFrom="column">
                <wp:posOffset>0</wp:posOffset>
              </wp:positionH>
              <wp:positionV relativeFrom="page">
                <wp:posOffset>9260205</wp:posOffset>
              </wp:positionV>
              <wp:extent cx="6400800" cy="0"/>
              <wp:effectExtent l="0" t="0" r="0" b="0"/>
              <wp:wrapNone/>
              <wp:docPr id="27" name="Straight Connector 2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002D62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30675A" id="Straight Connector 27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729.15pt" to="7in,7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GJrxwEAAHcDAAAOAAAAZHJzL2Uyb0RvYy54bWysU01v2zAMvQ/YfxB0b+waXVYYcXpI0F2G&#10;LUC3H8DIsi1AXyC1OPn3oxQ367bbsBwUUiQf+Z7ozdPZWXHSSCb4Tt6vaim0V6E3fuzk92/Pd49S&#10;UALfgw1ed/KiST5t37/bzLHVTZiC7TUKBvHUzrGTU0qxrSpSk3ZAqxC15+AQ0EFiF8eqR5gZ3dmq&#10;qet1NQfsIwalifh2fw3KbcEfBq3S12EgnYTtJM+WyonlPOaz2m6gHRHiZNQyBvzDFA6M56Y3qD0k&#10;ED/Q/AXljMJAYUgrFVwVhsEoXTgwm/v6DzYvE0RduLA4FG8y0f+DVV9OBxSm72TzUQoPjt/oJSGY&#10;cUpiF7xnBQMKDrJSc6SWC3b+gItH8YCZ9nlAl/+ZkDgXdS83dfU5CcWX64e6fqz5EdRrrPpVGJHS&#10;Jx2cyEYnrfGZOLRw+kyJm3Hqa0q+9uHZWFsez3ox8/QfGJ2hgXdosJDYdJFZkR+lADvycqqEBZKC&#10;NX0uz0CE43FnUZwgL0jd7NdNZsrtfkvLvfdA0zWvhK6r40zi/bXGdZK58W+ptj6j67KBC4Os3lWv&#10;bB1DfykyVtnj1y1Nl03M6/PWZ/vt97L9CQAA//8DAFBLAwQUAAYACAAAACEARlO75t8AAAALAQAA&#10;DwAAAGRycy9kb3ducmV2LnhtbEyPzU7DMBCE70i8g7VI3Khd/hpCnKpEQhwQB0JBcHOTJYmI15Ht&#10;NilPz/aA4LjfjGZnsuVke7FDHzpHGuYzBQKpcnVHjYb1y/1ZAiJEQ7XpHaGGPQZY5sdHmUlrN9Iz&#10;7srYCA6hkBoNbYxDKmWoWrQmzNyAxNqn89ZEPn0ja29GDre9PFfqWlrTEX9ozYBFi9VXubUa/Hiz&#10;f1XzZHq8Kx+eFt+r4u39o9D69GRa3YKIOMU/Mxzqc3XIudPGbakOotfAQyLTy6vkAsRBVyphtvll&#10;Ms/k/w35DwAAAP//AwBQSwECLQAUAAYACAAAACEAtoM4kv4AAADhAQAAEwAAAAAAAAAAAAAAAAAA&#10;AAAAW0NvbnRlbnRfVHlwZXNdLnhtbFBLAQItABQABgAIAAAAIQA4/SH/1gAAAJQBAAALAAAAAAAA&#10;AAAAAAAAAC8BAABfcmVscy8ucmVsc1BLAQItABQABgAIAAAAIQDqKGJrxwEAAHcDAAAOAAAAAAAA&#10;AAAAAAAAAC4CAABkcnMvZTJvRG9jLnhtbFBLAQItABQABgAIAAAAIQBGU7vm3wAAAAsBAAAPAAAA&#10;AAAAAAAAAAAAACEEAABkcnMvZG93bnJldi54bWxQSwUGAAAAAAQABADzAAAALQUAAAAA&#10;" strokecolor="#002d62" strokeweight="2pt">
              <v:stroke joinstyle="miter"/>
              <w10:wrap anchory="page"/>
              <w10:anchorlock/>
            </v:line>
          </w:pict>
        </mc:Fallback>
      </mc:AlternateContent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5601CF" w14:textId="77777777" w:rsidR="001E3421" w:rsidRDefault="001E3421" w:rsidP="00A159B9">
    <w:pPr>
      <w:pStyle w:val="Footer"/>
    </w:pPr>
    <w:r w:rsidRPr="00D92A32">
      <w:rPr>
        <w:noProof/>
      </w:rPr>
      <mc:AlternateContent>
        <mc:Choice Requires="wps">
          <w:drawing>
            <wp:anchor distT="0" distB="0" distL="114300" distR="114300" simplePos="0" relativeHeight="251711488" behindDoc="0" locked="1" layoutInCell="1" allowOverlap="1" wp14:anchorId="721A63DE" wp14:editId="79762DE9">
              <wp:simplePos x="0" y="0"/>
              <wp:positionH relativeFrom="column">
                <wp:posOffset>-33655</wp:posOffset>
              </wp:positionH>
              <wp:positionV relativeFrom="page">
                <wp:posOffset>9258300</wp:posOffset>
              </wp:positionV>
              <wp:extent cx="6400800" cy="0"/>
              <wp:effectExtent l="0" t="0" r="0" b="0"/>
              <wp:wrapNone/>
              <wp:docPr id="221" name="Straight Connector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002D62"/>
                        </a:solidFill>
                        <a:prstDash val="solid"/>
                        <a:miter lim="800000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F0D721" id="Straight Connector 22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.65pt,729pt" to="501.35pt,7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DvKyAEAAHkDAAAOAAAAZHJzL2Uyb0RvYy54bWysU8uO2zAMvBfoPwi6N3aMNlgYcfaQYHsp&#10;2gDbfgAjy7YAvUCqcfL3pRRvut3eiuagkCI55Izo7ePFWXHWSCb4Tq5XtRTaq9AbP3byx/enDw9S&#10;UALfgw1ed/KqST7u3r/bzrHVTZiC7TUKBvHUzrGTU0qxrSpSk3ZAqxC15+AQ0EFiF8eqR5gZ3dmq&#10;qetNNQfsIwalifj2cAvKXcEfBq3St2EgnYTtJM+WyonlPOWz2m2hHRHiZNQyBvzDFA6M56Z3qAMk&#10;ED/R/AXljMJAYUgrFVwVhsEoXTgwm3X9hs3zBFEXLiwOxbtM9P9g1dfzEYXpO9k0ayk8OH6k54Rg&#10;ximJffCeJQwocpS1miO1XLL3R1w8ikfMxC8DuvzPlMSl6Hu966svSSi+3Hys64ean0G9xKrfhREp&#10;fdbBiWx00hqfqUML5y+UuBmnvqTkax+ejLXl+awXM8//idEZGniLBguJTReZF/lRCrAjr6dKWCAp&#10;WNPn8gxEOJ72FsUZ8orUzWHTZKbc7o+03PsANN3ySui2PM4k3mBrXCeZG/+Wauszui47uDDI6t30&#10;ytYp9NciY5U9ft/SdNnFvECvfbZffzG7XwAAAP//AwBQSwMEFAAGAAgAAAAhACvwpAvhAAAADQEA&#10;AA8AAABkcnMvZG93bnJldi54bWxMj8tOwzAQRfeV+AdrkNi1dgulIcSpSiTEomJBeAh2bmySiHgc&#10;2W6T8vVMFwiWc+foPrL1aDt2MD60DiXMZwKYwcrpFmsJL8/30wRYiAq16hwaCUcTYJ2fTTKVajfg&#10;kzmUsWZkgiFVEpoY+5TzUDXGqjBzvUH6fTpvVaTT11x7NZC57fhCiGtuVYuU0KjeFI2pvsq9leCH&#10;m+OrmCfj9q58eFx9b4q3949CyovzcXMLLJox/sFwqk/VIadOO7dHHVgnYbq8JJL0q2VCo06EEIsV&#10;sN2vxvOM/1+R/wAAAP//AwBQSwECLQAUAAYACAAAACEAtoM4kv4AAADhAQAAEwAAAAAAAAAAAAAA&#10;AAAAAAAAW0NvbnRlbnRfVHlwZXNdLnhtbFBLAQItABQABgAIAAAAIQA4/SH/1gAAAJQBAAALAAAA&#10;AAAAAAAAAAAAAC8BAABfcmVscy8ucmVsc1BLAQItABQABgAIAAAAIQB4/DvKyAEAAHkDAAAOAAAA&#10;AAAAAAAAAAAAAC4CAABkcnMvZTJvRG9jLnhtbFBLAQItABQABgAIAAAAIQAr8KQL4QAAAA0BAAAP&#10;AAAAAAAAAAAAAAAAACIEAABkcnMvZG93bnJldi54bWxQSwUGAAAAAAQABADzAAAAMAUAAAAA&#10;" strokecolor="#002d62" strokeweight="2pt">
              <v:stroke joinstyle="miter"/>
              <w10:wrap anchory="page"/>
              <w10:anchorlock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1" layoutInCell="1" allowOverlap="1" wp14:anchorId="45CC43FF" wp14:editId="48596D52">
              <wp:simplePos x="0" y="0"/>
              <wp:positionH relativeFrom="column">
                <wp:posOffset>-36195</wp:posOffset>
              </wp:positionH>
              <wp:positionV relativeFrom="page">
                <wp:posOffset>9373235</wp:posOffset>
              </wp:positionV>
              <wp:extent cx="5599430" cy="694690"/>
              <wp:effectExtent l="0" t="0" r="1270" b="254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99430" cy="69469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85DCED" w14:textId="114FF241" w:rsidR="001E3421" w:rsidRDefault="00913333" w:rsidP="00A159B9">
                          <w:pPr>
                            <w:pStyle w:val="Footer"/>
                            <w:rPr>
                              <w:rStyle w:val="FootnoteTextChar"/>
                            </w:rPr>
                          </w:pPr>
                          <w:sdt>
                            <w:sdtPr>
                              <w:alias w:val="Publish Date"/>
                              <w:tag w:val=""/>
                              <w:id w:val="-1145740443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5-10T00:00:00Z">
                                <w:dateFormat w:val="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C74420">
                                <w:t>May 10, 2021</w:t>
                              </w:r>
                            </w:sdtContent>
                          </w:sdt>
                          <w:r w:rsidR="001E3421">
                            <w:t xml:space="preserve"> </w:t>
                          </w:r>
                          <w:r w:rsidR="001E3421" w:rsidRPr="003F580A">
                            <w:t>©</w:t>
                          </w:r>
                          <w:r w:rsidR="001E3421" w:rsidRPr="003F580A">
                            <w:fldChar w:fldCharType="begin"/>
                          </w:r>
                          <w:r w:rsidR="001E3421" w:rsidRPr="003F580A">
                            <w:instrText xml:space="preserve"> DATE  \@ "yyyy"  \* MERGEFORMAT </w:instrText>
                          </w:r>
                          <w:r w:rsidR="001E3421" w:rsidRPr="003F580A">
                            <w:fldChar w:fldCharType="separate"/>
                          </w:r>
                          <w:r w:rsidR="00B811D3">
                            <w:rPr>
                              <w:noProof/>
                            </w:rPr>
                            <w:t>2021</w:t>
                          </w:r>
                          <w:r w:rsidR="001E3421" w:rsidRPr="003F580A">
                            <w:fldChar w:fldCharType="end"/>
                          </w:r>
                          <w:r w:rsidR="001E3421" w:rsidRPr="003F580A">
                            <w:t xml:space="preserve"> Crowe</w:t>
                          </w:r>
                          <w:r w:rsidR="001E3421" w:rsidRPr="00310B1B">
                            <w:t xml:space="preserve"> LL</w:t>
                          </w:r>
                          <w:r w:rsidR="001E3421">
                            <w:t>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CC43F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5" type="#_x0000_t202" style="position:absolute;margin-left:-2.85pt;margin-top:738.05pt;width:440.9pt;height:54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JhcfAIAAGUFAAAOAAAAZHJzL2Uyb0RvYy54bWysVE1PGzEQvVfqf7B8LxsIoCZig1IQVSUE&#10;CKg4O147u6q/ajvZTX99n727AaW9UPXinZ15M56PN7647LQiW+FDY01Jj48mlAjDbdWYdUm/P998&#10;+kxJiMxUTFkjSroTgV4uPn64aN1cnNjaqkp4giAmzFtX0jpGNy+KwGuhWTiyThgYpfWaRfz6dVF5&#10;1iK6VsXJZHJetNZXzlsuQoD2ujfSRY4vpeDxXsogIlElRW4xnz6fq3QWiws2X3vm6oYPabB/yEKz&#10;xuDSfahrFhnZ+OaPULrh3gYr4xG3urBSNlzkGlDN8eSgmqeaOZFrQXOC27cp/L+w/G774ElTYXaU&#10;GKYxomfRRfLFduQ4dad1YQ7QkwMsdlAn5KAPUKaiO+l1+qIcAjv6vNv3NgXjUJ6dzWanU5g4bOez&#10;0/NZbn7x6u18iF+F1SQJJfWYXW4p296GiBsBHSHpMmNvGqXy/JQhLYJOzybZYW+BhzIJKzIThjCp&#10;oj7zLMWdEgmjzKOQ6EQuICkyB8WV8mTLwB7GuTAx157jAp1QEkm8x3HAv2b1Hue+jvFma+LeWTfG&#10;+lz9QdrVjzFl2ePRyDd1JzF2qy5TYDoOdmWrHebtbb8vwfGbBkO5ZSE+MI8FwRyx9PEeh1QWzbeD&#10;RElt/a+/6RMevIWVkhYLV9Lwc8O8oER9M2B02s5R8KOwGgWz0VcWUwBLkU0W4eCjGkXprX7BW7BM&#10;t8DEDMddJY2jeBX7tcdbwsVymUEb55t1DQeExT46Fm/Nk+PpPw0o0e25e2HeDZyMYPOdHdeSzQ+o&#10;2WMzd9xyE0HQzNvU476jQ++xy5nOw7uTHou3/xn1+joufgMAAP//AwBQSwMEFAAGAAgAAAAhAAC/&#10;gZ3fAAAADAEAAA8AAABkcnMvZG93bnJldi54bWxMj0FPwzAMhe9I/IfISNy2dIhuVWk6IQQ7wIkO&#10;IY5ekzaFxqmarCv8egwXuNnPz8+fi+3sejGZMXSeFKyWCQhDtdcdtQpe9g+LDESISBp7T0bBpwmw&#10;Lc/PCsy1P9GzmarYCg6hkKMCG+OQSxlqaxyGpR8M8azxo8PI7dhKPeKJw10vr5JkLR12xBcsDubO&#10;mvqjOjrGeH1K3O6rsW/uEZtQ2f20u39X6vJivr0BEc0c/8zwg887UDLTwR9JB9ErWKQbdrJ+vVmv&#10;QLAj+y0OLKVZmoIsC/n/ifIbAAD//wMAUEsBAi0AFAAGAAgAAAAhALaDOJL+AAAA4QEAABMAAAAA&#10;AAAAAAAAAAAAAAAAAFtDb250ZW50X1R5cGVzXS54bWxQSwECLQAUAAYACAAAACEAOP0h/9YAAACU&#10;AQAACwAAAAAAAAAAAAAAAAAvAQAAX3JlbHMvLnJlbHNQSwECLQAUAAYACAAAACEApbCYXHwCAABl&#10;BQAADgAAAAAAAAAAAAAAAAAuAgAAZHJzL2Uyb0RvYy54bWxQSwECLQAUAAYACAAAACEAAL+Bnd8A&#10;AAAMAQAADwAAAAAAAAAAAAAAAADWBAAAZHJzL2Rvd25yZXYueG1sUEsFBgAAAAAEAAQA8wAAAOIF&#10;AAAAAA==&#10;" filled="f" stroked="f" strokeweight=".5pt">
              <v:textbox style="mso-fit-shape-to-text:t" inset="0,0,0,0">
                <w:txbxContent>
                  <w:p w14:paraId="1F85DCED" w14:textId="114FF241" w:rsidR="001E3421" w:rsidRDefault="00913333" w:rsidP="00A159B9">
                    <w:pPr>
                      <w:pStyle w:val="Footer"/>
                      <w:rPr>
                        <w:rStyle w:val="FootnoteTextChar"/>
                      </w:rPr>
                    </w:pPr>
                    <w:sdt>
                      <w:sdtPr>
                        <w:alias w:val="Publish Date"/>
                        <w:tag w:val=""/>
                        <w:id w:val="-1145740443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1-05-10T00:00:00Z">
                          <w:dateFormat w:val="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C74420">
                          <w:t>May 10, 2021</w:t>
                        </w:r>
                      </w:sdtContent>
                    </w:sdt>
                    <w:r w:rsidR="001E3421">
                      <w:t xml:space="preserve"> </w:t>
                    </w:r>
                    <w:r w:rsidR="001E3421" w:rsidRPr="003F580A">
                      <w:t>©</w:t>
                    </w:r>
                    <w:r w:rsidR="001E3421" w:rsidRPr="003F580A">
                      <w:fldChar w:fldCharType="begin"/>
                    </w:r>
                    <w:r w:rsidR="001E3421" w:rsidRPr="003F580A">
                      <w:instrText xml:space="preserve"> DATE  \@ "yyyy"  \* MERGEFORMAT </w:instrText>
                    </w:r>
                    <w:r w:rsidR="001E3421" w:rsidRPr="003F580A">
                      <w:fldChar w:fldCharType="separate"/>
                    </w:r>
                    <w:r w:rsidR="00B811D3">
                      <w:rPr>
                        <w:noProof/>
                      </w:rPr>
                      <w:t>2021</w:t>
                    </w:r>
                    <w:r w:rsidR="001E3421" w:rsidRPr="003F580A">
                      <w:fldChar w:fldCharType="end"/>
                    </w:r>
                    <w:r w:rsidR="001E3421" w:rsidRPr="003F580A">
                      <w:t xml:space="preserve"> Crowe</w:t>
                    </w:r>
                    <w:r w:rsidR="001E3421" w:rsidRPr="00310B1B">
                      <w:t xml:space="preserve"> LL</w:t>
                    </w:r>
                    <w:r w:rsidR="001E3421">
                      <w:t>P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Pr="00D92A32">
      <w:rPr>
        <w:noProof/>
      </w:rPr>
      <mc:AlternateContent>
        <mc:Choice Requires="wps">
          <w:drawing>
            <wp:anchor distT="0" distB="0" distL="114300" distR="114300" simplePos="0" relativeHeight="251698176" behindDoc="0" locked="1" layoutInCell="1" allowOverlap="1" wp14:anchorId="29C3BAE8" wp14:editId="54E62122">
              <wp:simplePos x="0" y="0"/>
              <wp:positionH relativeFrom="column">
                <wp:posOffset>4995545</wp:posOffset>
              </wp:positionH>
              <wp:positionV relativeFrom="page">
                <wp:posOffset>9374505</wp:posOffset>
              </wp:positionV>
              <wp:extent cx="1371600" cy="228600"/>
              <wp:effectExtent l="0" t="0" r="0" b="10160"/>
              <wp:wrapNone/>
              <wp:docPr id="222" name="Text Box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716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7D92B3" w14:textId="68D06919" w:rsidR="001E3421" w:rsidRPr="00C273E2" w:rsidRDefault="001E3421" w:rsidP="00782FBD">
                          <w:pPr>
                            <w:jc w:val="right"/>
                            <w:rPr>
                              <w:rFonts w:cs="Arial"/>
                              <w:b/>
                              <w:caps/>
                              <w:color w:val="808080" w:themeColor="background1" w:themeShade="80"/>
                              <w:sz w:val="16"/>
                              <w:szCs w:val="16"/>
                            </w:rPr>
                          </w:pPr>
                          <w:r w:rsidRPr="00C273E2">
                            <w:rPr>
                              <w:rFonts w:cs="Arial"/>
                              <w:b/>
                              <w:noProof/>
                              <w:color w:val="002D62"/>
                              <w:sz w:val="16"/>
                              <w:szCs w:val="16"/>
                            </w:rPr>
                            <w:drawing>
                              <wp:inline distT="0" distB="0" distL="0" distR="0" wp14:anchorId="6DAA1B06" wp14:editId="31DBB695">
                                <wp:extent cx="104775" cy="114300"/>
                                <wp:effectExtent l="0" t="0" r="9525" b="0"/>
                                <wp:docPr id="18" name="Graphic 18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" name="page number-01.sv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04775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C273E2"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instrText xml:space="preserve"> NUMPAGES  \# "0" \* Arabic  \* MERGEFORMAT </w:instrText>
                          </w:r>
                          <w:r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rFonts w:cs="Arial"/>
                              <w:b/>
                              <w:noProof/>
                              <w:color w:val="002D62"/>
                              <w:sz w:val="16"/>
                              <w:szCs w:val="16"/>
                            </w:rPr>
                            <w:t>10</w:t>
                          </w:r>
                          <w:r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fldChar w:fldCharType="end"/>
                          </w:r>
                          <w:r w:rsidRPr="00C273E2"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cs="Arial"/>
                              <w:b/>
                              <w:color w:val="002D62"/>
                              <w:sz w:val="16"/>
                              <w:szCs w:val="16"/>
                            </w:rPr>
                            <w:t xml:space="preserve"> pages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1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9C3BAE8" id="Text Box 222" o:spid="_x0000_s1036" type="#_x0000_t202" style="position:absolute;margin-left:393.35pt;margin-top:738.15pt;width:108pt;height:1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3IlfQIAAGkFAAAOAAAAZHJzL2Uyb0RvYy54bWysVE1P3DAQvVfqf7B8L9kNLUUrsmgLoqqE&#10;AAEVZ69jb6L6q7Z3k+2v77OTLIj2QtWLM/G8Gc/Hmzk777UiO+FDa01F50czSoThtm7NpqLfH68+&#10;nFISIjM1U9aIiu5FoOfL9+/OOrcQpW2sqoUncGLConMVbWJ0i6IIvBGahSPrhIFSWq9ZxK/fFLVn&#10;HbxrVZSz2UnRWV87b7kIAbeXg5Ius38pBY+3UgYRiaooYov59Plcp7NYnrHFxjPXtHwMg/1DFJq1&#10;Bo8eXF2yyMjWt3+40i33NlgZj7jVhZWy5SLngGzms1fZPDTMiZwLihPcoUzh/7nlN7s7T9q6omVZ&#10;UmKYRpMeRR/JF9uTdIcKdS4sAHxwgMYeCnR6ug+4TIn30uv0RUoEetR6f6hvcseT0fHn+ckMKg5d&#10;WZ4mGe6LZ2vnQ/wqrCZJqKhH/3JZ2e46xAE6QdJjxl61SuUeKkO6ip4cf5plg4MGzpVJWJHZMLpJ&#10;GQ2RZynulUgYZe6FRDVyAuki81BcKE92DAxinAsTc+7ZL9AJJRHEWwxH/HNUbzEe8phetiYejHVr&#10;rM/Zvwq7/jGFLAc8av4i7yTGft1nGnycGru29R799naYmeD4VYumXLMQ75jHkKCPGPx4i0Mqi+Lb&#10;UaKksf7X3+4THtyFlpIOQ1fR8HPLvKBEfTNgdZrQSfCTsJ4Es9UXFl2YY6U4nkUY+KgmUXqrn7AP&#10;VukVqJjheKuicRIv4jD62CdcrFYZtHW+3TQwgFvMpGPx2jw4nv5TgxLdHvsn5t3IyQg239hpNNni&#10;FTUHbOaOW20jCJp5m2o8VHSsPeY5M3/cPWlhvPzPqOcNufwNAAD//wMAUEsDBBQABgAIAAAAIQAl&#10;cSeG4gAAAA4BAAAPAAAAZHJzL2Rvd25yZXYueG1sTI9BT8MwDIXvSPyHyEjcWLIO2qk0nRCCHeC0&#10;DiGOWeM2hSapmqwr/Hq8E9xsv+fnz8Vmtj2bcAyddxKWCwEMXe1151oJb/vnmzWwEJXTqvcOJXxj&#10;gE15eVGoXPuT2+FUxZZRiAu5kmBiHHLOQ23QqrDwAzrSGj9aFakdW65HdaJw2/NEiJRb1Tm6YNSA&#10;jwbrr+poCeP9VdjtT2M+7ItqQmX20/bpU8rrq/nhHljEOf6Z4YxPO1AS08EfnQ6sl5Ct04ysJNxm&#10;6QrY2SJEQrMDVXfLZAW8LPj/N8pfAAAA//8DAFBLAQItABQABgAIAAAAIQC2gziS/gAAAOEBAAAT&#10;AAAAAAAAAAAAAAAAAAAAAABbQ29udGVudF9UeXBlc10ueG1sUEsBAi0AFAAGAAgAAAAhADj9If/W&#10;AAAAlAEAAAsAAAAAAAAAAAAAAAAALwEAAF9yZWxzLy5yZWxzUEsBAi0AFAAGAAgAAAAhAD/3ciV9&#10;AgAAaQUAAA4AAAAAAAAAAAAAAAAALgIAAGRycy9lMm9Eb2MueG1sUEsBAi0AFAAGAAgAAAAhACVx&#10;J4biAAAADgEAAA8AAAAAAAAAAAAAAAAA1wQAAGRycy9kb3ducmV2LnhtbFBLBQYAAAAABAAEAPMA&#10;AADmBQAAAAA=&#10;" filled="f" stroked="f" strokeweight=".5pt">
              <v:textbox style="mso-fit-shape-to-text:t" inset="0,0,0,0">
                <w:txbxContent>
                  <w:p w14:paraId="2A7D92B3" w14:textId="68D06919" w:rsidR="001E3421" w:rsidRPr="00C273E2" w:rsidRDefault="001E3421" w:rsidP="00782FBD">
                    <w:pPr>
                      <w:jc w:val="right"/>
                      <w:rPr>
                        <w:rFonts w:cs="Arial"/>
                        <w:b/>
                        <w:caps/>
                        <w:color w:val="808080" w:themeColor="background1" w:themeShade="80"/>
                        <w:sz w:val="16"/>
                        <w:szCs w:val="16"/>
                      </w:rPr>
                    </w:pPr>
                    <w:r w:rsidRPr="00C273E2">
                      <w:rPr>
                        <w:rFonts w:cs="Arial"/>
                        <w:b/>
                        <w:noProof/>
                        <w:color w:val="002D62"/>
                        <w:sz w:val="16"/>
                        <w:szCs w:val="16"/>
                      </w:rPr>
                      <w:drawing>
                        <wp:inline distT="0" distB="0" distL="0" distR="0" wp14:anchorId="6DAA1B06" wp14:editId="31DBB695">
                          <wp:extent cx="104775" cy="114300"/>
                          <wp:effectExtent l="0" t="0" r="9525" b="0"/>
                          <wp:docPr id="18" name="Graphic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" name="page number-01.sv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96DAC541-7B7A-43D3-8B79-37D633B846F1}">
                                        <asvg:svgBlip xmlns:asvg="http://schemas.microsoft.com/office/drawing/2016/SVG/main" r:embed="rId2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04775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C273E2"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fldChar w:fldCharType="begin"/>
                    </w:r>
                    <w:r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instrText xml:space="preserve"> NUMPAGES  \# "0" \* Arabic  \* MERGEFORMAT </w:instrText>
                    </w:r>
                    <w:r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fldChar w:fldCharType="separate"/>
                    </w:r>
                    <w:r>
                      <w:rPr>
                        <w:rFonts w:cs="Arial"/>
                        <w:b/>
                        <w:noProof/>
                        <w:color w:val="002D62"/>
                        <w:sz w:val="16"/>
                        <w:szCs w:val="16"/>
                      </w:rPr>
                      <w:t>10</w:t>
                    </w:r>
                    <w:r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fldChar w:fldCharType="end"/>
                    </w:r>
                    <w:r w:rsidRPr="00C273E2"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cs="Arial"/>
                        <w:b/>
                        <w:color w:val="002D62"/>
                        <w:sz w:val="16"/>
                        <w:szCs w:val="16"/>
                      </w:rPr>
                      <w:t xml:space="preserve"> pages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E9C150" w14:textId="77777777" w:rsidR="00913333" w:rsidRDefault="00913333" w:rsidP="007C7C50">
      <w:r>
        <w:separator/>
      </w:r>
    </w:p>
  </w:footnote>
  <w:footnote w:type="continuationSeparator" w:id="0">
    <w:p w14:paraId="3BA2BABB" w14:textId="77777777" w:rsidR="00913333" w:rsidRDefault="00913333" w:rsidP="007C7C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D7E3A7" w14:textId="77777777" w:rsidR="001E3421" w:rsidRPr="008255B0" w:rsidRDefault="001E3421" w:rsidP="00C273E2">
    <w:pPr>
      <w:pStyle w:val="Header"/>
      <w:jc w:val="right"/>
      <w:rPr>
        <w:rFonts w:cs="Arial"/>
      </w:rPr>
    </w:pPr>
    <w:r>
      <w:rPr>
        <w:rFonts w:cs="Arial"/>
        <w:noProof/>
      </w:rPr>
      <w:drawing>
        <wp:anchor distT="0" distB="0" distL="114300" distR="114300" simplePos="0" relativeHeight="251719680" behindDoc="1" locked="0" layoutInCell="1" allowOverlap="1" wp14:anchorId="1C36AFAA" wp14:editId="78FDDFC6">
          <wp:simplePos x="0" y="0"/>
          <wp:positionH relativeFrom="column">
            <wp:posOffset>5385897</wp:posOffset>
          </wp:positionH>
          <wp:positionV relativeFrom="paragraph">
            <wp:posOffset>-314267</wp:posOffset>
          </wp:positionV>
          <wp:extent cx="1014986" cy="289561"/>
          <wp:effectExtent l="0" t="0" r="0" b="0"/>
          <wp:wrapTight wrapText="bothSides">
            <wp:wrapPolygon edited="0">
              <wp:start x="2433" y="0"/>
              <wp:lineTo x="0" y="15632"/>
              <wp:lineTo x="0" y="19895"/>
              <wp:lineTo x="7705" y="19895"/>
              <wp:lineTo x="21086" y="18474"/>
              <wp:lineTo x="21086" y="5684"/>
              <wp:lineTo x="4461" y="0"/>
              <wp:lineTo x="2433" y="0"/>
            </wp:wrapPolygon>
          </wp:wrapTight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Crowe_Logo_col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4986" cy="28956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255B0">
      <w:rPr>
        <w:rFonts w:cs="Arial"/>
        <w:noProof/>
      </w:rPr>
      <mc:AlternateContent>
        <mc:Choice Requires="wps">
          <w:drawing>
            <wp:anchor distT="45720" distB="45720" distL="114300" distR="114300" simplePos="0" relativeHeight="251703296" behindDoc="0" locked="1" layoutInCell="1" allowOverlap="1" wp14:anchorId="3E7EB906" wp14:editId="1E8CEC08">
              <wp:simplePos x="0" y="0"/>
              <wp:positionH relativeFrom="column">
                <wp:posOffset>635</wp:posOffset>
              </wp:positionH>
              <wp:positionV relativeFrom="page">
                <wp:posOffset>410210</wp:posOffset>
              </wp:positionV>
              <wp:extent cx="4691380" cy="228600"/>
              <wp:effectExtent l="0" t="0" r="13970" b="1905"/>
              <wp:wrapNone/>
              <wp:docPr id="23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1380" cy="2286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F378D06" w14:textId="2D2C32A2" w:rsidR="001E3421" w:rsidRPr="006C21C6" w:rsidRDefault="00913333" w:rsidP="006C21C6">
                          <w:pPr>
                            <w:rPr>
                              <w:rStyle w:val="CS-CoverSubtitle"/>
                              <w:b/>
                              <w:color w:val="002D62" w:themeColor="accent1"/>
                            </w:rPr>
                          </w:pPr>
                          <w:sdt>
                            <w:sdtPr>
                              <w:rPr>
                                <w:rStyle w:val="CS-Client"/>
                              </w:rPr>
                              <w:alias w:val="Company"/>
                              <w:tag w:val=""/>
                              <w:id w:val="-26408454"/>
                              <w:placeholder>
                                <w:docPart w:val="9E72849480CB4E05B8490FCCBD751649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>
                              <w:rPr>
                                <w:rStyle w:val="CS-Client"/>
                              </w:rPr>
                            </w:sdtEndPr>
                            <w:sdtContent>
                              <w:r w:rsidR="001E3421">
                                <w:rPr>
                                  <w:rStyle w:val="CS-Client"/>
                                </w:rPr>
                                <w:t>Crowe Metals Accelerator (CMA)</w:t>
                              </w:r>
                            </w:sdtContent>
                          </w:sdt>
                          <w:r w:rsidR="001E3421">
                            <w:rPr>
                              <w:rStyle w:val="CS-Client"/>
                            </w:rPr>
                            <w:t xml:space="preserve"> </w:t>
                          </w:r>
                          <w:r w:rsidR="001E3421" w:rsidRPr="00DC4D64">
                            <w:rPr>
                              <w:rStyle w:val="CS-CoverSubtitle"/>
                            </w:rPr>
                            <w:fldChar w:fldCharType="begin"/>
                          </w:r>
                          <w:r w:rsidR="001E3421" w:rsidRPr="00DC4D64">
                            <w:rPr>
                              <w:rStyle w:val="CS-CoverSubtitle"/>
                            </w:rPr>
                            <w:instrText xml:space="preserve"> SUBJECT   \* MERGEFORMAT </w:instrText>
                          </w:r>
                          <w:r w:rsidR="001E3421" w:rsidRPr="00DC4D64">
                            <w:rPr>
                              <w:rStyle w:val="CS-CoverSubtitle"/>
                            </w:rPr>
                            <w:fldChar w:fldCharType="end"/>
                          </w:r>
                          <w:r w:rsidR="001E3421" w:rsidRPr="00DC4D64">
                            <w:rPr>
                              <w:rStyle w:val="CS-CoverSubtitle"/>
                            </w:rPr>
                            <w:t xml:space="preserve">| </w:t>
                          </w:r>
                          <w:sdt>
                            <w:sdtPr>
                              <w:rPr>
                                <w:rStyle w:val="CS-CoverSubtitle"/>
                              </w:rPr>
                              <w:alias w:val="Header Title"/>
                              <w:tag w:val="Title"/>
                              <w:id w:val="-248200478"/>
                              <w:lock w:val="sdtLocked"/>
                              <w:placeholder>
                                <w:docPart w:val="7745DF1AC706400D937C45F8C2D1724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>
                              <w:rPr>
                                <w:rStyle w:val="CS-CoverSubtitle"/>
                              </w:rPr>
                            </w:sdtEndPr>
                            <w:sdtContent>
                              <w:r w:rsidR="001E3421">
                                <w:rPr>
                                  <w:rStyle w:val="CS-CoverSubtitle"/>
                                </w:rPr>
                                <w:t>Add to Cart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7EB906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.05pt;margin-top:32.3pt;width:369.4pt;height:18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/E3AwIAAO0DAAAOAAAAZHJzL2Uyb0RvYy54bWysU1Fv0zAQfkfiP1h+p0k7VJWo6TQ2ipAG&#10;Q9r4Aa7jNBa2z5zdJuXXc3aabhpviDxYF/vu833ffV5fD9awo8KgwdV8Pis5U05Co92+5j+etu9W&#10;nIUoXCMMOFXzkwr8evP2zbr3lVpAB6ZRyAjEhar3Ne9i9FVRBNkpK8IMvHJ02AJaEekX90WDoid0&#10;a4pFWS6LHrDxCFKFQLt34yHfZPy2VTI+tG1QkZmaU28xr5jXXVqLzVpUexS+0/LchviHLqzQji69&#10;QN2JKNgB9V9QVkuEAG2cSbAFtK2WKnMgNvPyFZvHTniVuZA4wV9kCv8PVn47fkemm5ovrkgfJywN&#10;6UkNkX2EgS2SPr0PFaU9ekqMA23TnDPX4O9B/gzMwW0n3F7dIELfKdFQf/NUWbwoHXFCAtn1X6Gh&#10;a8QhQgYaWrRJPJKDETr1cbrMJrUiafP98sP8akVHks4Wi9WyzMMrRDVVewzxswLLUlBzpNlndHG8&#10;DzF1I6opJV3mYKuNyfM3jvXpwlfbVkfyptG25qsyfaNbEsNPrsmVUWgzxoRu3JlyYjnyjcNuoMSk&#10;ww6aE5FHGD1Ib4aCDvA3Zz35r+bh10Gg4sx8cSRgMusU4BTspkA4SaU1j5yN4W0cTX3wqPcdIU8j&#10;uiGRtzrzf+7i3Cd5Ksty9n8y7cv/nPX8Sjd/AAAA//8DAFBLAwQUAAYACAAAACEANCKWhd0AAAAH&#10;AQAADwAAAGRycy9kb3ducmV2LnhtbEyOzU6DQBSF9ya+w+SauLODVbEiQ1NNXLQmGmk33Q3MLRCZ&#10;O8hMC7y9tytdnp+c86XL0bbihL1vHCm4nUUgkEpnGqoU7LZvNwsQPmgyunWECib0sMwuL1KdGDfQ&#10;F57yUAkeIZ9oBXUIXSKlL2u02s9ch8TZwfVWB5Z9JU2vBx63rZxHUSytbogfat3ha43ld360Cl7m&#10;64fdZphWm/WHf6/2+edPMR2Uur4aV88gAo7hrwxnfEaHjJkKdyTjRXvWIiiI72MQnD7eLZ5AFGzz&#10;Kcgslf/5s18AAAD//wMAUEsBAi0AFAAGAAgAAAAhALaDOJL+AAAA4QEAABMAAAAAAAAAAAAAAAAA&#10;AAAAAFtDb250ZW50X1R5cGVzXS54bWxQSwECLQAUAAYACAAAACEAOP0h/9YAAACUAQAACwAAAAAA&#10;AAAAAAAAAAAvAQAAX3JlbHMvLnJlbHNQSwECLQAUAAYACAAAACEAeRvxNwMCAADtAwAADgAAAAAA&#10;AAAAAAAAAAAuAgAAZHJzL2Uyb0RvYy54bWxQSwECLQAUAAYACAAAACEANCKWhd0AAAAHAQAADwAA&#10;AAAAAAAAAAAAAABdBAAAZHJzL2Rvd25yZXYueG1sUEsFBgAAAAAEAAQA8wAAAGcFAAAAAA==&#10;" filled="f" stroked="f" strokeweight="0">
              <v:textbox style="mso-fit-shape-to-text:t" inset="0,0,0,0">
                <w:txbxContent>
                  <w:p w14:paraId="4F378D06" w14:textId="2D2C32A2" w:rsidR="001E3421" w:rsidRPr="006C21C6" w:rsidRDefault="00913333" w:rsidP="006C21C6">
                    <w:pPr>
                      <w:rPr>
                        <w:rStyle w:val="CS-CoverSubtitle"/>
                        <w:b/>
                        <w:color w:val="002D62" w:themeColor="accent1"/>
                      </w:rPr>
                    </w:pPr>
                    <w:sdt>
                      <w:sdtPr>
                        <w:rPr>
                          <w:rStyle w:val="CS-Client"/>
                        </w:rPr>
                        <w:alias w:val="Company"/>
                        <w:tag w:val=""/>
                        <w:id w:val="-26408454"/>
                        <w:placeholder>
                          <w:docPart w:val="9E72849480CB4E05B8490FCCBD751649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>
                        <w:rPr>
                          <w:rStyle w:val="CS-Client"/>
                        </w:rPr>
                      </w:sdtEndPr>
                      <w:sdtContent>
                        <w:r w:rsidR="001E3421">
                          <w:rPr>
                            <w:rStyle w:val="CS-Client"/>
                          </w:rPr>
                          <w:t>Crowe Metals Accelerator (CMA)</w:t>
                        </w:r>
                      </w:sdtContent>
                    </w:sdt>
                    <w:r w:rsidR="001E3421">
                      <w:rPr>
                        <w:rStyle w:val="CS-Client"/>
                      </w:rPr>
                      <w:t xml:space="preserve"> </w:t>
                    </w:r>
                    <w:r w:rsidR="001E3421" w:rsidRPr="00DC4D64">
                      <w:rPr>
                        <w:rStyle w:val="CS-CoverSubtitle"/>
                      </w:rPr>
                      <w:fldChar w:fldCharType="begin"/>
                    </w:r>
                    <w:r w:rsidR="001E3421" w:rsidRPr="00DC4D64">
                      <w:rPr>
                        <w:rStyle w:val="CS-CoverSubtitle"/>
                      </w:rPr>
                      <w:instrText xml:space="preserve"> SUBJECT   \* MERGEFORMAT </w:instrText>
                    </w:r>
                    <w:r w:rsidR="001E3421" w:rsidRPr="00DC4D64">
                      <w:rPr>
                        <w:rStyle w:val="CS-CoverSubtitle"/>
                      </w:rPr>
                      <w:fldChar w:fldCharType="end"/>
                    </w:r>
                    <w:r w:rsidR="001E3421" w:rsidRPr="00DC4D64">
                      <w:rPr>
                        <w:rStyle w:val="CS-CoverSubtitle"/>
                      </w:rPr>
                      <w:t xml:space="preserve">| </w:t>
                    </w:r>
                    <w:sdt>
                      <w:sdtPr>
                        <w:rPr>
                          <w:rStyle w:val="CS-CoverSubtitle"/>
                        </w:rPr>
                        <w:alias w:val="Header Title"/>
                        <w:tag w:val="Title"/>
                        <w:id w:val="-248200478"/>
                        <w:lock w:val="sdtLocked"/>
                        <w:placeholder>
                          <w:docPart w:val="7745DF1AC706400D937C45F8C2D1724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>
                        <w:rPr>
                          <w:rStyle w:val="CS-CoverSubtitle"/>
                        </w:rPr>
                      </w:sdtEndPr>
                      <w:sdtContent>
                        <w:r w:rsidR="001E3421">
                          <w:rPr>
                            <w:rStyle w:val="CS-CoverSubtitle"/>
                          </w:rPr>
                          <w:t>Add to Cart</w:t>
                        </w:r>
                      </w:sdtContent>
                    </w:sdt>
                  </w:p>
                </w:txbxContent>
              </v:textbox>
              <w10:wrap anchory="page"/>
              <w10:anchorlock/>
            </v:shape>
          </w:pict>
        </mc:Fallback>
      </mc:AlternateContent>
    </w:r>
  </w:p>
  <w:p w14:paraId="76457088" w14:textId="77777777" w:rsidR="001E3421" w:rsidRDefault="001E3421" w:rsidP="001A3D41">
    <w:pPr>
      <w:pStyle w:val="Header"/>
      <w:jc w:val="right"/>
    </w:pPr>
    <w:r w:rsidRPr="008255B0">
      <w:rPr>
        <w:rFonts w:cs="Arial"/>
        <w:noProof/>
      </w:rPr>
      <mc:AlternateContent>
        <mc:Choice Requires="wps">
          <w:drawing>
            <wp:anchor distT="0" distB="0" distL="114300" distR="114300" simplePos="0" relativeHeight="251682816" behindDoc="0" locked="1" layoutInCell="1" allowOverlap="1" wp14:anchorId="1F47A202" wp14:editId="1A1EFBEC">
              <wp:simplePos x="0" y="0"/>
              <wp:positionH relativeFrom="column">
                <wp:posOffset>0</wp:posOffset>
              </wp:positionH>
              <wp:positionV relativeFrom="page">
                <wp:posOffset>685800</wp:posOffset>
              </wp:positionV>
              <wp:extent cx="6400800" cy="0"/>
              <wp:effectExtent l="0" t="19050" r="38100" b="381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50800">
                        <a:solidFill>
                          <a:srgbClr val="002D6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93FD472" id="Straight Connector 2" o:spid="_x0000_s1026" style="position:absolute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0,54pt" to="7in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9Tf2AEAAA4EAAAOAAAAZHJzL2Uyb0RvYy54bWysU8GO2yAQvVfqPyDujZ2ojVZWnD0k2r1U&#10;bdRtP4BgsJGAQQONk7/vgBPvqluparUX7IF5b+a9gc392Vl2UhgN+JYvFzVnykvojO9b/uP7w4c7&#10;zmISvhMWvGr5RUV+v33/bjOGRq1gANspZETiYzOGlg8phaaqohyUE3EBQXk61IBOJAqxrzoUI7E7&#10;W63qel2NgF1AkCpG2t1Ph3xb+LVWMn3VOqrEbMupt1RWLOsxr9V2I5oeRRiMvLYh/qMLJ4ynojPV&#10;XiTBfqJ5ReWMRIig00KCq0BrI1XRQGqW9W9qngYRVNFC5sQw2xTfjlZ+OR2Qma7lK868cDSip4TC&#10;9ENiO/CeDARkq+zTGGJD6Tt/wGsUwwGz6LNGl78kh52Lt5fZW3VOTNLm+mNd39U0Ank7q56BAWN6&#10;VOBY/mm5NT7LFo04fY6JilHqLSVvW8/Gln8qfDmOYE33YKwtAfbHnUV2Ennk9Wq/Lt0TxYs0iqwn&#10;3qxpUlH+0sWqqcA3pckV6ntZGin3Uc20Qkrl0zK7UpgoO8M0tTAD678Dr/kZqspd/RfwjCiVwacZ&#10;7IwH/FP1dL61rKf8mwOT7mzBEbpLmW+xhi5dUXh9IPlWv4wL/PkZb38BAAD//wMAUEsDBBQABgAI&#10;AAAAIQAXfvZ52QAAAAkBAAAPAAAAZHJzL2Rvd25yZXYueG1sTE9BTsMwELwj8QdrkbhRGw6lhDgV&#10;Qiri0kNTQBydeLEj4nWI3Tb9PVuEBLfZmdHsTLmcQi/2OKYukobrmQKB1EbbkdPwsl1dLUCkbMia&#10;PhJqOGKCZXV+VprCxgNtcF9nJziEUmE0+JyHQsrUegwmzeKAxNpHHIPJfI5O2tEcODz08kapuQym&#10;I/7gzYCPHtvPehc0PK3dys7v7JvbNq/pa3z3t/XzRuvLi+nhHkTGKf+Z4VSfq0PFnZq4I5tEr4GH&#10;ZGbVgsFJVj+o+aVkVcr/C6pvAAAA//8DAFBLAQItABQABgAIAAAAIQC2gziS/gAAAOEBAAATAAAA&#10;AAAAAAAAAAAAAAAAAABbQ29udGVudF9UeXBlc10ueG1sUEsBAi0AFAAGAAgAAAAhADj9If/WAAAA&#10;lAEAAAsAAAAAAAAAAAAAAAAALwEAAF9yZWxzLy5yZWxzUEsBAi0AFAAGAAgAAAAhAAhv1N/YAQAA&#10;DgQAAA4AAAAAAAAAAAAAAAAALgIAAGRycy9lMm9Eb2MueG1sUEsBAi0AFAAGAAgAAAAhABd+9nnZ&#10;AAAACQEAAA8AAAAAAAAAAAAAAAAAMgQAAGRycy9kb3ducmV2LnhtbFBLBQYAAAAABAAEAPMAAAA4&#10;BQAAAAA=&#10;" strokecolor="#002d62" strokeweight="4pt">
              <v:stroke joinstyle="miter"/>
              <w10:wrap anchory="page"/>
              <w10:anchorlock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1C52C" w14:textId="77777777" w:rsidR="001E3421" w:rsidRDefault="001E3421" w:rsidP="009270A1">
    <w:pPr>
      <w:pStyle w:val="Header"/>
    </w:pPr>
    <w:r>
      <w:rPr>
        <w:rFonts w:cs="Arial"/>
        <w:noProof/>
      </w:rPr>
      <w:drawing>
        <wp:anchor distT="0" distB="0" distL="114300" distR="114300" simplePos="0" relativeHeight="251718656" behindDoc="1" locked="0" layoutInCell="1" allowOverlap="1" wp14:anchorId="635C1724" wp14:editId="5EF0B018">
          <wp:simplePos x="0" y="0"/>
          <wp:positionH relativeFrom="column">
            <wp:posOffset>5360093</wp:posOffset>
          </wp:positionH>
          <wp:positionV relativeFrom="paragraph">
            <wp:posOffset>-311150</wp:posOffset>
          </wp:positionV>
          <wp:extent cx="1014730" cy="289560"/>
          <wp:effectExtent l="0" t="0" r="0" b="0"/>
          <wp:wrapTight wrapText="bothSides">
            <wp:wrapPolygon edited="0">
              <wp:start x="2433" y="0"/>
              <wp:lineTo x="0" y="15632"/>
              <wp:lineTo x="0" y="19895"/>
              <wp:lineTo x="7705" y="19895"/>
              <wp:lineTo x="21086" y="18474"/>
              <wp:lineTo x="21086" y="5684"/>
              <wp:lineTo x="4461" y="0"/>
              <wp:lineTo x="2433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Crowe_Logo_colo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4730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8255B0">
      <w:rPr>
        <w:rFonts w:cs="Arial"/>
        <w:noProof/>
      </w:rPr>
      <mc:AlternateContent>
        <mc:Choice Requires="wps">
          <w:drawing>
            <wp:anchor distT="45720" distB="45720" distL="114300" distR="114300" simplePos="0" relativeHeight="251717632" behindDoc="0" locked="1" layoutInCell="1" allowOverlap="1" wp14:anchorId="52A077C3" wp14:editId="711F5505">
              <wp:simplePos x="0" y="0"/>
              <wp:positionH relativeFrom="column">
                <wp:posOffset>-15240</wp:posOffset>
              </wp:positionH>
              <wp:positionV relativeFrom="page">
                <wp:posOffset>426085</wp:posOffset>
              </wp:positionV>
              <wp:extent cx="4690745" cy="146050"/>
              <wp:effectExtent l="0" t="0" r="14605" b="6350"/>
              <wp:wrapNone/>
              <wp:docPr id="22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90745" cy="14605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CS-Client"/>
                            </w:rPr>
                            <w:alias w:val="Company"/>
                            <w:tag w:val=""/>
                            <w:id w:val="131924822"/>
                            <w:lock w:val="sdtLocked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>
                            <w:rPr>
                              <w:rStyle w:val="CS-Client"/>
                            </w:rPr>
                          </w:sdtEndPr>
                          <w:sdtContent>
                            <w:p w14:paraId="3C181EC5" w14:textId="01FB57A4" w:rsidR="001E3421" w:rsidRPr="00D13AE3" w:rsidRDefault="001E3421" w:rsidP="00902C7E">
                              <w:pPr>
                                <w:rPr>
                                  <w:rStyle w:val="CS-Client"/>
                                </w:rPr>
                              </w:pPr>
                              <w:r>
                                <w:rPr>
                                  <w:rStyle w:val="CS-Client"/>
                                </w:rPr>
                                <w:t>Crowe Metals Accelerator (CMA)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A077C3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margin-left:-1.2pt;margin-top:33.55pt;width:369.35pt;height:11.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DZRBwIAAPQDAAAOAAAAZHJzL2Uyb0RvYy54bWysU1Fv0zAQfkfiP1h+p0mrrhtR02lsFCGN&#10;gbTxA1zHaSxsnzm7Tcav5+w0ZRpviDxYF9v33X3fd15fD9awo8KgwdV8Pis5U05Co92+5t+ftu+u&#10;OAtRuEYYcKrmzyrw683bN+veV2oBHZhGISMQF6re17yL0VdFEWSnrAgz8MrRYQtoRaRf3BcNip7Q&#10;rSkWZbkqesDGI0gVAu3ejYd8k/HbVsn4tW2DiszUnHqLecW87tJabNai2qPwnZanNsQ/dGGFdlT0&#10;DHUnomAH1H9BWS0RArRxJsEW0LZaqsyB2MzLV2weO+FV5kLiBH+WKfw/WPlw/IZMNzVfLC45c8KS&#10;SU9qiOwDDGyR9Ol9qOjao6eLcaBt8jlzDf4e5I/AHNx2wu3VDSL0nRIN9TdPmcWL1BEnJJBd/wUa&#10;KiMOETLQ0KJN4pEcjNDJp+ezN6kVSZvL1fvycnnBmaSz+XJVXmTzClFN2R5D/KTAshTUHMn7jC6O&#10;9yGmbkQ1XUnFHGy1Mdl/41ifCr7atjrSbBpta35Vpm+clsTwo2tyZhTajDGhG3einFiOfOOwG0Z1&#10;JyV30DyTBgjjKNLToaAD/MVZT2NY8/DzIFBxZj470jHN7BTgFOymQDhJqTWPnI3hbRxn++BR7ztC&#10;npy6Ia23OsuQTBm7OLVLo5XVOT2DNLsv//OtP4918xsAAP//AwBQSwMEFAAGAAgAAAAhAL94jrng&#10;AAAACAEAAA8AAABkcnMvZG93bnJldi54bWxMj0FPg0AUhO8m/ofNM/HWLlClijyaauKhNdGIvXhb&#10;4BWI7FtktwX+vetJj5OZzHyTbibdiTMNtjWMEC4DEMSlqVquEQ4fz4s7ENYprlRnmBBmsrDJLi9S&#10;lVRm5Hc6564WvoRtohAa5/pESls2pJVdmp7Ye0czaOW8HGpZDWr05bqTURDEUquW/UKjenpqqPzK&#10;TxrhMdrdHvbjvN3vXu1L/Zm/fRfzEfH6ato+gHA0ub8w/OJ7dMg8U2FOXFnRISyiG59EiNchCO+v&#10;V/EKRIFwH4Qgs1T+P5D9AAAA//8DAFBLAQItABQABgAIAAAAIQC2gziS/gAAAOEBAAATAAAAAAAA&#10;AAAAAAAAAAAAAABbQ29udGVudF9UeXBlc10ueG1sUEsBAi0AFAAGAAgAAAAhADj9If/WAAAAlAEA&#10;AAsAAAAAAAAAAAAAAAAALwEAAF9yZWxzLy5yZWxzUEsBAi0AFAAGAAgAAAAhAGPoNlEHAgAA9AMA&#10;AA4AAAAAAAAAAAAAAAAALgIAAGRycy9lMm9Eb2MueG1sUEsBAi0AFAAGAAgAAAAhAL94jrngAAAA&#10;CAEAAA8AAAAAAAAAAAAAAAAAYQQAAGRycy9kb3ducmV2LnhtbFBLBQYAAAAABAAEAPMAAABuBQAA&#10;AAA=&#10;" filled="f" stroked="f" strokeweight="0">
              <v:textbox style="mso-fit-shape-to-text:t" inset="0,0,0,0">
                <w:txbxContent>
                  <w:sdt>
                    <w:sdtPr>
                      <w:rPr>
                        <w:rStyle w:val="CS-Client"/>
                      </w:rPr>
                      <w:alias w:val="Company"/>
                      <w:tag w:val=""/>
                      <w:id w:val="131924822"/>
                      <w:lock w:val="sdtLocked"/>
                      <w:dataBinding w:prefixMappings="xmlns:ns0='http://schemas.openxmlformats.org/officeDocument/2006/extended-properties' " w:xpath="/ns0:Properties[1]/ns0:Company[1]" w:storeItemID="{6668398D-A668-4E3E-A5EB-62B293D839F1}"/>
                      <w:text/>
                    </w:sdtPr>
                    <w:sdtEndPr>
                      <w:rPr>
                        <w:rStyle w:val="CS-Client"/>
                      </w:rPr>
                    </w:sdtEndPr>
                    <w:sdtContent>
                      <w:p w14:paraId="3C181EC5" w14:textId="01FB57A4" w:rsidR="001E3421" w:rsidRPr="00D13AE3" w:rsidRDefault="001E3421" w:rsidP="00902C7E">
                        <w:pPr>
                          <w:rPr>
                            <w:rStyle w:val="CS-Client"/>
                          </w:rPr>
                        </w:pPr>
                        <w:r>
                          <w:rPr>
                            <w:rStyle w:val="CS-Client"/>
                          </w:rPr>
                          <w:t>Crowe Metals Accelerator (CMA)</w:t>
                        </w:r>
                      </w:p>
                    </w:sdtContent>
                  </w:sdt>
                </w:txbxContent>
              </v:textbox>
              <w10:wrap anchory="page"/>
              <w10:anchorlock/>
            </v:shape>
          </w:pict>
        </mc:Fallback>
      </mc:AlternateContent>
    </w:r>
    <w:r w:rsidRPr="008255B0">
      <w:rPr>
        <w:rFonts w:cs="Arial"/>
        <w:noProof/>
      </w:rPr>
      <mc:AlternateContent>
        <mc:Choice Requires="wps">
          <w:drawing>
            <wp:anchor distT="0" distB="0" distL="114300" distR="114300" simplePos="0" relativeHeight="251708416" behindDoc="0" locked="1" layoutInCell="1" allowOverlap="1" wp14:anchorId="5A0D9135" wp14:editId="558889C6">
              <wp:simplePos x="0" y="0"/>
              <wp:positionH relativeFrom="column">
                <wp:posOffset>-15240</wp:posOffset>
              </wp:positionH>
              <wp:positionV relativeFrom="page">
                <wp:posOffset>685800</wp:posOffset>
              </wp:positionV>
              <wp:extent cx="6400800" cy="0"/>
              <wp:effectExtent l="0" t="19050" r="38100" b="38100"/>
              <wp:wrapNone/>
              <wp:docPr id="246" name="Straight Connector 24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00800" cy="0"/>
                      </a:xfrm>
                      <a:prstGeom prst="line">
                        <a:avLst/>
                      </a:prstGeom>
                      <a:ln w="50800">
                        <a:solidFill>
                          <a:srgbClr val="002D62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7D84E3FF" id="Straight Connector 246" o:spid="_x0000_s1026" style="position:absolute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-1.2pt,54pt" to="502.8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6EN2wEAABIEAAAOAAAAZHJzL2Uyb0RvYy54bWysU8GO2yAQvVfqPyDujZ1oG62sOHtItHup&#10;2qjbfgDBECMBgwYaO3/fASfe1bZS1aoX7BnmvZn3gM3D6Cw7K4wGfMuXi5oz5SV0xp9a/v3b44d7&#10;zmISvhMWvGr5RUX+sH3/bjOERq2gB9spZETiYzOElvcphaaqouyVE3EBQXna1IBOJArxVHUoBmJ3&#10;tlrV9boaALuAIFWMlN1Pm3xb+LVWMn3ROqrEbMtptlRWLOsxr9V2I5oTitAbeR1D/MMUThhPTWeq&#10;vUiC/UDzC5UzEiGCTgsJrgKtjVRFA6lZ1m/UPPciqKKFzIlhtin+P1r5+XxAZrqWr+7WnHnh6JCe&#10;Ewpz6hPbgfdkISDLu+TVEGJDkJ0/4DWK4YBZ+KjR5S9JYmPx9zL7q8bEJCXXd3V9X9MxyNte9QIM&#10;GNOTAsfyT8ut8Vm6aMT5U0zUjEpvJTltPRta/rHw5TiCNd2jsbYEeDruLLKzyMder/brVZ6eKF6V&#10;UWQ9JbOmSUX5SxerpgZflSZnaO5lGaTcSTXTCimVT8srr/VUnWGaRpiB9Z+B1/oMVeW+/g14RpTO&#10;4NMMdsYD/q57Gm8j66n+5sCkO1twhO5SzrdYQxevOHd9JPlmv44L/OUpb38CAAD//wMAUEsDBBQA&#10;BgAIAAAAIQCbdU/A3QAAAAsBAAAPAAAAZHJzL2Rvd25yZXYueG1sTI9NSwMxEIbvgv8hjOCtTSy6&#10;1nWzRYSKFw/dqnjMbmKyuJmsSdqu/94pFPQ47zy8H9Vq8gPbm5j6gBKu5gKYwS7oHq2E1+16tgSW&#10;skKthoBGwo9JsKrPzypV6nDAjdk32TIywVQqCS7nseQ8dc54leZhNEi/zxC9ynRGy3VUBzL3A18I&#10;UXCveqQEp0bz6Ez31ey8hKcXu9bFnX632/YtfccPd9s8b6S8vJge7oFlM+U/GI71qTrU1KkNO9SJ&#10;DRJmi2siSRdL2nQEhLgpgLUnidcV/7+h/gUAAP//AwBQSwECLQAUAAYACAAAACEAtoM4kv4AAADh&#10;AQAAEwAAAAAAAAAAAAAAAAAAAAAAW0NvbnRlbnRfVHlwZXNdLnhtbFBLAQItABQABgAIAAAAIQA4&#10;/SH/1gAAAJQBAAALAAAAAAAAAAAAAAAAAC8BAABfcmVscy8ucmVsc1BLAQItABQABgAIAAAAIQB8&#10;A6EN2wEAABIEAAAOAAAAAAAAAAAAAAAAAC4CAABkcnMvZTJvRG9jLnhtbFBLAQItABQABgAIAAAA&#10;IQCbdU/A3QAAAAsBAAAPAAAAAAAAAAAAAAAAADUEAABkcnMvZG93bnJldi54bWxQSwUGAAAAAAQA&#10;BADzAAAAPwUAAAAA&#10;" strokecolor="#002d62" strokeweight="4pt">
              <v:stroke joinstyle="miter"/>
              <w10:wrap anchory="page"/>
              <w10:anchorlock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1"/>
    <w:multiLevelType w:val="singleLevel"/>
    <w:tmpl w:val="226C1080"/>
    <w:lvl w:ilvl="0">
      <w:start w:val="1"/>
      <w:numFmt w:val="bullet"/>
      <w:pStyle w:val="ListBullet4"/>
      <w:lvlText w:val=""/>
      <w:lvlJc w:val="left"/>
      <w:pPr>
        <w:ind w:left="1440" w:hanging="360"/>
      </w:pPr>
      <w:rPr>
        <w:rFonts w:ascii="Symbol" w:hAnsi="Symbol" w:hint="default"/>
        <w:color w:val="FDB913" w:themeColor="accent2"/>
      </w:rPr>
    </w:lvl>
  </w:abstractNum>
  <w:abstractNum w:abstractNumId="1" w15:restartNumberingAfterBreak="0">
    <w:nsid w:val="FFFFFF82"/>
    <w:multiLevelType w:val="singleLevel"/>
    <w:tmpl w:val="88EE9AD4"/>
    <w:lvl w:ilvl="0">
      <w:start w:val="1"/>
      <w:numFmt w:val="bullet"/>
      <w:pStyle w:val="ListBullet3"/>
      <w:lvlText w:val=""/>
      <w:lvlJc w:val="left"/>
      <w:pPr>
        <w:ind w:left="1080" w:hanging="360"/>
      </w:pPr>
      <w:rPr>
        <w:rFonts w:ascii="Wingdings" w:hAnsi="Wingdings" w:hint="default"/>
        <w:color w:val="FDB913" w:themeColor="accent2"/>
      </w:rPr>
    </w:lvl>
  </w:abstractNum>
  <w:abstractNum w:abstractNumId="2" w15:restartNumberingAfterBreak="0">
    <w:nsid w:val="FFFFFF83"/>
    <w:multiLevelType w:val="singleLevel"/>
    <w:tmpl w:val="B96E2FC8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FDB913" w:themeColor="accent2"/>
      </w:rPr>
    </w:lvl>
  </w:abstractNum>
  <w:abstractNum w:abstractNumId="3" w15:restartNumberingAfterBreak="0">
    <w:nsid w:val="05AF41AB"/>
    <w:multiLevelType w:val="multilevel"/>
    <w:tmpl w:val="B57CD6C6"/>
    <w:styleLink w:val="NumberedHeadings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asciiTheme="majorHAnsi" w:hAnsiTheme="majorHAnsi" w:hint="default"/>
        <w:b/>
        <w:i w:val="0"/>
        <w:color w:val="666666" w:themeColor="text2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hanging="360"/>
      </w:pPr>
      <w:rPr>
        <w:rFonts w:asciiTheme="majorHAnsi" w:hAnsiTheme="majorHAnsi" w:hint="default"/>
        <w:b/>
        <w:i w:val="0"/>
        <w:color w:val="666666" w:themeColor="text2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360" w:hanging="360"/>
      </w:pPr>
      <w:rPr>
        <w:rFonts w:asciiTheme="majorHAnsi" w:hAnsiTheme="majorHAnsi" w:hint="default"/>
        <w:b/>
        <w:i w:val="0"/>
        <w:color w:val="666666" w:themeColor="text2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08E03983"/>
    <w:multiLevelType w:val="hybridMultilevel"/>
    <w:tmpl w:val="229C2A56"/>
    <w:lvl w:ilvl="0" w:tplc="1C764936">
      <w:start w:val="1"/>
      <w:numFmt w:val="decimal"/>
      <w:pStyle w:val="ListParagraph"/>
      <w:lvlText w:val="%1."/>
      <w:lvlJc w:val="left"/>
      <w:pPr>
        <w:ind w:left="360" w:hanging="360"/>
      </w:pPr>
      <w:rPr>
        <w:rFonts w:asciiTheme="minorHAnsi" w:hAnsiTheme="minorHAnsi" w:hint="default"/>
        <w:color w:val="FDB913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D7F43"/>
    <w:multiLevelType w:val="multilevel"/>
    <w:tmpl w:val="F202E300"/>
    <w:styleLink w:val="CroweLists"/>
    <w:lvl w:ilvl="0">
      <w:start w:val="1"/>
      <w:numFmt w:val="bullet"/>
      <w:lvlText w:val=""/>
      <w:lvlJc w:val="left"/>
      <w:pPr>
        <w:tabs>
          <w:tab w:val="num" w:pos="720"/>
        </w:tabs>
        <w:ind w:left="360" w:firstLine="0"/>
      </w:pPr>
      <w:rPr>
        <w:rFonts w:ascii="Symbol" w:hAnsi="Symbol" w:hint="default"/>
        <w:color w:val="FDB913" w:themeColor="accent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720" w:firstLine="0"/>
      </w:pPr>
      <w:rPr>
        <w:rFonts w:ascii="Courier New" w:hAnsi="Courier New" w:hint="default"/>
        <w:color w:val="FDB913" w:themeColor="accent2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080" w:firstLine="0"/>
      </w:pPr>
      <w:rPr>
        <w:rFonts w:ascii="Wingdings" w:hAnsi="Wingdings" w:hint="default"/>
        <w:color w:val="FDB913" w:themeColor="accent2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440" w:firstLine="0"/>
      </w:pPr>
      <w:rPr>
        <w:rFonts w:ascii="Symbol" w:hAnsi="Symbol" w:hint="default"/>
        <w:color w:val="FDB913" w:themeColor="accent2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1800" w:firstLine="0"/>
      </w:pPr>
      <w:rPr>
        <w:rFonts w:ascii="Courier New" w:hAnsi="Courier New" w:cs="Courier New" w:hint="default"/>
        <w:color w:val="FDB913" w:themeColor="accent2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2160" w:firstLine="0"/>
      </w:pPr>
      <w:rPr>
        <w:rFonts w:ascii="Wingdings" w:hAnsi="Wingdings" w:hint="default"/>
        <w:color w:val="FDB913" w:themeColor="accent2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520" w:firstLine="0"/>
      </w:pPr>
      <w:rPr>
        <w:rFonts w:ascii="Symbol" w:hAnsi="Symbol" w:hint="default"/>
        <w:color w:val="FDB913" w:themeColor="accent2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2880" w:firstLine="0"/>
      </w:pPr>
      <w:rPr>
        <w:rFonts w:ascii="Courier New" w:hAnsi="Courier New" w:cs="Courier New" w:hint="default"/>
        <w:color w:val="FDB913" w:themeColor="accent2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3240" w:firstLine="0"/>
      </w:pPr>
      <w:rPr>
        <w:rFonts w:ascii="Wingdings" w:hAnsi="Wingdings" w:hint="default"/>
        <w:color w:val="FDB913" w:themeColor="accent2"/>
      </w:rPr>
    </w:lvl>
  </w:abstractNum>
  <w:abstractNum w:abstractNumId="6" w15:restartNumberingAfterBreak="0">
    <w:nsid w:val="295A1299"/>
    <w:multiLevelType w:val="multilevel"/>
    <w:tmpl w:val="D5B2C422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DB913" w:themeColor="accent2"/>
      </w:rPr>
    </w:lvl>
    <w:lvl w:ilvl="1">
      <w:start w:val="1"/>
      <w:numFmt w:val="bullet"/>
      <w:lvlRestart w:val="0"/>
      <w:lvlText w:val="o"/>
      <w:lvlJc w:val="left"/>
      <w:pPr>
        <w:ind w:left="720" w:hanging="360"/>
      </w:pPr>
      <w:rPr>
        <w:rFonts w:ascii="Courier New" w:hAnsi="Courier New" w:hint="default"/>
        <w:color w:val="FDB913" w:themeColor="accent2"/>
      </w:rPr>
    </w:lvl>
    <w:lvl w:ilvl="2">
      <w:start w:val="1"/>
      <w:numFmt w:val="bullet"/>
      <w:lvlRestart w:val="0"/>
      <w:lvlText w:val=""/>
      <w:lvlJc w:val="left"/>
      <w:pPr>
        <w:ind w:left="1080" w:hanging="360"/>
      </w:pPr>
      <w:rPr>
        <w:rFonts w:ascii="Wingdings" w:hAnsi="Wingdings" w:hint="default"/>
        <w:color w:val="FDB913" w:themeColor="accent2"/>
      </w:rPr>
    </w:lvl>
    <w:lvl w:ilvl="3">
      <w:start w:val="1"/>
      <w:numFmt w:val="bullet"/>
      <w:lvlRestart w:val="0"/>
      <w:lvlText w:val=""/>
      <w:lvlJc w:val="left"/>
      <w:pPr>
        <w:ind w:left="1440" w:hanging="360"/>
      </w:pPr>
      <w:rPr>
        <w:rFonts w:ascii="Symbol" w:hAnsi="Symbol" w:hint="default"/>
        <w:color w:val="FDB913" w:themeColor="accent2"/>
      </w:rPr>
    </w:lvl>
    <w:lvl w:ilvl="4">
      <w:start w:val="1"/>
      <w:numFmt w:val="bullet"/>
      <w:lvlRestart w:val="0"/>
      <w:lvlText w:val="o"/>
      <w:lvlJc w:val="left"/>
      <w:pPr>
        <w:ind w:left="1800" w:hanging="360"/>
      </w:pPr>
      <w:rPr>
        <w:rFonts w:ascii="Courier New" w:hAnsi="Courier New" w:hint="default"/>
        <w:color w:val="FDB913" w:themeColor="accent2"/>
      </w:rPr>
    </w:lvl>
    <w:lvl w:ilvl="5">
      <w:start w:val="1"/>
      <w:numFmt w:val="bullet"/>
      <w:lvlRestart w:val="0"/>
      <w:lvlText w:val=""/>
      <w:lvlJc w:val="left"/>
      <w:pPr>
        <w:ind w:left="2160" w:hanging="360"/>
      </w:pPr>
      <w:rPr>
        <w:rFonts w:ascii="Wingdings" w:hAnsi="Wingdings" w:hint="default"/>
        <w:color w:val="FDB913" w:themeColor="accent2"/>
      </w:rPr>
    </w:lvl>
    <w:lvl w:ilvl="6">
      <w:start w:val="1"/>
      <w:numFmt w:val="bullet"/>
      <w:lvlRestart w:val="0"/>
      <w:lvlText w:val=""/>
      <w:lvlJc w:val="left"/>
      <w:pPr>
        <w:ind w:left="2520" w:hanging="360"/>
      </w:pPr>
      <w:rPr>
        <w:rFonts w:ascii="Symbol" w:hAnsi="Symbol" w:hint="default"/>
        <w:color w:val="FDB913" w:themeColor="accent2"/>
      </w:rPr>
    </w:lvl>
    <w:lvl w:ilvl="7">
      <w:start w:val="1"/>
      <w:numFmt w:val="bullet"/>
      <w:lvlRestart w:val="0"/>
      <w:lvlText w:val="o"/>
      <w:lvlJc w:val="left"/>
      <w:pPr>
        <w:ind w:left="2880" w:hanging="360"/>
      </w:pPr>
      <w:rPr>
        <w:rFonts w:ascii="Courier New" w:hAnsi="Courier New" w:hint="default"/>
        <w:color w:val="FDB913" w:themeColor="accent2"/>
      </w:rPr>
    </w:lvl>
    <w:lvl w:ilvl="8">
      <w:start w:val="1"/>
      <w:numFmt w:val="bullet"/>
      <w:lvlRestart w:val="0"/>
      <w:lvlText w:val=""/>
      <w:lvlJc w:val="left"/>
      <w:pPr>
        <w:ind w:left="3240" w:hanging="360"/>
      </w:pPr>
      <w:rPr>
        <w:rFonts w:ascii="Wingdings" w:hAnsi="Wingdings" w:hint="default"/>
        <w:color w:val="FDB913" w:themeColor="accent2"/>
      </w:rPr>
    </w:lvl>
  </w:abstractNum>
  <w:abstractNum w:abstractNumId="7" w15:restartNumberingAfterBreak="0">
    <w:nsid w:val="2C6F4F72"/>
    <w:multiLevelType w:val="hybridMultilevel"/>
    <w:tmpl w:val="CE88BF3C"/>
    <w:lvl w:ilvl="0" w:tplc="0644D5AA">
      <w:start w:val="1"/>
      <w:numFmt w:val="bullet"/>
      <w:pStyle w:val="CS-InstructionText"/>
      <w:lvlText w:val=""/>
      <w:lvlJc w:val="left"/>
      <w:pPr>
        <w:ind w:left="1656" w:hanging="360"/>
      </w:pPr>
      <w:rPr>
        <w:rFonts w:ascii="Symbol" w:hAnsi="Symbol" w:hint="default"/>
        <w:color w:val="CCCCCC" w:themeColor="background2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8" w15:restartNumberingAfterBreak="0">
    <w:nsid w:val="5D666178"/>
    <w:multiLevelType w:val="hybridMultilevel"/>
    <w:tmpl w:val="2F46F42C"/>
    <w:lvl w:ilvl="0" w:tplc="E9E484BE">
      <w:start w:val="1"/>
      <w:numFmt w:val="bullet"/>
      <w:pStyle w:val="InstructionTex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6D37689"/>
    <w:multiLevelType w:val="hybridMultilevel"/>
    <w:tmpl w:val="671C28C6"/>
    <w:lvl w:ilvl="0" w:tplc="CB529898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B0A09FC"/>
    <w:multiLevelType w:val="multilevel"/>
    <w:tmpl w:val="5FACD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7B193337"/>
    <w:multiLevelType w:val="multilevel"/>
    <w:tmpl w:val="F83E2A26"/>
    <w:lvl w:ilvl="0">
      <w:start w:val="1"/>
      <w:numFmt w:val="decimal"/>
      <w:pStyle w:val="CS-ListNumber"/>
      <w:lvlText w:val="%1."/>
      <w:lvlJc w:val="left"/>
      <w:pPr>
        <w:ind w:left="360" w:hanging="360"/>
      </w:pPr>
      <w:rPr>
        <w:rFonts w:asciiTheme="minorHAnsi" w:hAnsiTheme="minorHAnsi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DB913" w:themeColor="accent2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  <w:color w:val="FDB913" w:themeColor="accent2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Theme="minorHAnsi" w:hAnsiTheme="minorHAnsi" w:hint="default"/>
        <w:color w:val="FDB913" w:themeColor="accent2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asciiTheme="minorHAnsi" w:hAnsiTheme="minorHAnsi" w:hint="default"/>
        <w:color w:val="FDB913" w:themeColor="accent2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asciiTheme="minorHAnsi" w:hAnsiTheme="minorHAnsi" w:hint="default"/>
        <w:color w:val="FDB913" w:themeColor="accent2"/>
      </w:rPr>
    </w:lvl>
    <w:lvl w:ilvl="5">
      <w:start w:val="1"/>
      <w:numFmt w:val="lowerRoman"/>
      <w:lvlText w:val="%6."/>
      <w:lvlJc w:val="left"/>
      <w:pPr>
        <w:ind w:left="2160" w:hanging="360"/>
      </w:pPr>
      <w:rPr>
        <w:rFonts w:asciiTheme="minorHAnsi" w:hAnsiTheme="minorHAnsi" w:hint="default"/>
        <w:color w:val="FDB913" w:themeColor="accent2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asciiTheme="minorHAnsi" w:hAnsiTheme="minorHAnsi" w:hint="default"/>
        <w:color w:val="FDB913" w:themeColor="accent2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asciiTheme="minorHAnsi" w:hAnsiTheme="minorHAnsi" w:hint="default"/>
        <w:color w:val="FDB913" w:themeColor="accent2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asciiTheme="minorHAnsi" w:hAnsiTheme="minorHAnsi" w:hint="default"/>
        <w:color w:val="FDB913" w:themeColor="accent2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7"/>
  </w:num>
  <w:num w:numId="6">
    <w:abstractNumId w:val="8"/>
  </w:num>
  <w:num w:numId="7">
    <w:abstractNumId w:val="3"/>
  </w:num>
  <w:num w:numId="8">
    <w:abstractNumId w:val="10"/>
  </w:num>
  <w:num w:numId="9">
    <w:abstractNumId w:val="6"/>
  </w:num>
  <w:num w:numId="10">
    <w:abstractNumId w:val="4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36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U0MzSzNDC3NDa2MDJQ0lEKTi0uzszPAykwrAUA0lWJniwAAAA="/>
  </w:docVars>
  <w:rsids>
    <w:rsidRoot w:val="00B671D9"/>
    <w:rsid w:val="00000C02"/>
    <w:rsid w:val="00001C0E"/>
    <w:rsid w:val="00001D33"/>
    <w:rsid w:val="00002920"/>
    <w:rsid w:val="00003625"/>
    <w:rsid w:val="00003DF1"/>
    <w:rsid w:val="0000505D"/>
    <w:rsid w:val="00005C5E"/>
    <w:rsid w:val="00005FD1"/>
    <w:rsid w:val="0001036B"/>
    <w:rsid w:val="00011D1B"/>
    <w:rsid w:val="000122EE"/>
    <w:rsid w:val="00012372"/>
    <w:rsid w:val="00013544"/>
    <w:rsid w:val="00013F50"/>
    <w:rsid w:val="000149BA"/>
    <w:rsid w:val="000157AB"/>
    <w:rsid w:val="00015DA4"/>
    <w:rsid w:val="00016731"/>
    <w:rsid w:val="00016B29"/>
    <w:rsid w:val="00020115"/>
    <w:rsid w:val="000208C7"/>
    <w:rsid w:val="00020FC4"/>
    <w:rsid w:val="00025401"/>
    <w:rsid w:val="00026969"/>
    <w:rsid w:val="00026C48"/>
    <w:rsid w:val="00026C82"/>
    <w:rsid w:val="00027080"/>
    <w:rsid w:val="00027644"/>
    <w:rsid w:val="00030192"/>
    <w:rsid w:val="00030D5B"/>
    <w:rsid w:val="000312E8"/>
    <w:rsid w:val="000316A5"/>
    <w:rsid w:val="0003258E"/>
    <w:rsid w:val="0003303B"/>
    <w:rsid w:val="00033CB0"/>
    <w:rsid w:val="000340D8"/>
    <w:rsid w:val="00035042"/>
    <w:rsid w:val="000372B1"/>
    <w:rsid w:val="00045229"/>
    <w:rsid w:val="0004607A"/>
    <w:rsid w:val="000466D0"/>
    <w:rsid w:val="000468D3"/>
    <w:rsid w:val="00047B6A"/>
    <w:rsid w:val="00050027"/>
    <w:rsid w:val="000511EF"/>
    <w:rsid w:val="00054289"/>
    <w:rsid w:val="00055BE9"/>
    <w:rsid w:val="0005642F"/>
    <w:rsid w:val="000567F6"/>
    <w:rsid w:val="00056E5A"/>
    <w:rsid w:val="0005733F"/>
    <w:rsid w:val="0006178D"/>
    <w:rsid w:val="00061E7A"/>
    <w:rsid w:val="0006225E"/>
    <w:rsid w:val="000624EC"/>
    <w:rsid w:val="0006310F"/>
    <w:rsid w:val="000634DF"/>
    <w:rsid w:val="000640C5"/>
    <w:rsid w:val="0006431E"/>
    <w:rsid w:val="00066847"/>
    <w:rsid w:val="00066932"/>
    <w:rsid w:val="0006742A"/>
    <w:rsid w:val="000705A7"/>
    <w:rsid w:val="00070744"/>
    <w:rsid w:val="0007600A"/>
    <w:rsid w:val="00081C2D"/>
    <w:rsid w:val="00082D95"/>
    <w:rsid w:val="00083E0A"/>
    <w:rsid w:val="00084648"/>
    <w:rsid w:val="00084C81"/>
    <w:rsid w:val="0008525E"/>
    <w:rsid w:val="00085DB5"/>
    <w:rsid w:val="00086F26"/>
    <w:rsid w:val="000872AD"/>
    <w:rsid w:val="00091014"/>
    <w:rsid w:val="000912DE"/>
    <w:rsid w:val="0009283E"/>
    <w:rsid w:val="000943EE"/>
    <w:rsid w:val="00095FE7"/>
    <w:rsid w:val="00096A96"/>
    <w:rsid w:val="000A1499"/>
    <w:rsid w:val="000A2E77"/>
    <w:rsid w:val="000A3A18"/>
    <w:rsid w:val="000A4912"/>
    <w:rsid w:val="000A5CDB"/>
    <w:rsid w:val="000A780C"/>
    <w:rsid w:val="000B08C2"/>
    <w:rsid w:val="000B3CC9"/>
    <w:rsid w:val="000B43A5"/>
    <w:rsid w:val="000B6472"/>
    <w:rsid w:val="000B6CFF"/>
    <w:rsid w:val="000B7DF7"/>
    <w:rsid w:val="000C0574"/>
    <w:rsid w:val="000C21FE"/>
    <w:rsid w:val="000C2B8A"/>
    <w:rsid w:val="000C38B3"/>
    <w:rsid w:val="000C3DD4"/>
    <w:rsid w:val="000C7471"/>
    <w:rsid w:val="000D0152"/>
    <w:rsid w:val="000D196E"/>
    <w:rsid w:val="000D2BD4"/>
    <w:rsid w:val="000D3679"/>
    <w:rsid w:val="000D5DE5"/>
    <w:rsid w:val="000D5DEB"/>
    <w:rsid w:val="000D7D9A"/>
    <w:rsid w:val="000E0C61"/>
    <w:rsid w:val="000E2384"/>
    <w:rsid w:val="000E3796"/>
    <w:rsid w:val="000E5749"/>
    <w:rsid w:val="000E5EFD"/>
    <w:rsid w:val="000E690C"/>
    <w:rsid w:val="000E73CB"/>
    <w:rsid w:val="000F0B9E"/>
    <w:rsid w:val="000F0E2E"/>
    <w:rsid w:val="000F1091"/>
    <w:rsid w:val="000F1B1B"/>
    <w:rsid w:val="000F43E3"/>
    <w:rsid w:val="000F44B7"/>
    <w:rsid w:val="000F4BDF"/>
    <w:rsid w:val="000F5A77"/>
    <w:rsid w:val="000F76D3"/>
    <w:rsid w:val="00101D52"/>
    <w:rsid w:val="00101FBC"/>
    <w:rsid w:val="00103B42"/>
    <w:rsid w:val="00104A5D"/>
    <w:rsid w:val="0010649E"/>
    <w:rsid w:val="001065E7"/>
    <w:rsid w:val="001068BB"/>
    <w:rsid w:val="00111D28"/>
    <w:rsid w:val="001122CA"/>
    <w:rsid w:val="00114B69"/>
    <w:rsid w:val="001202A5"/>
    <w:rsid w:val="00123193"/>
    <w:rsid w:val="00124492"/>
    <w:rsid w:val="00126EAB"/>
    <w:rsid w:val="0013065E"/>
    <w:rsid w:val="00130CAD"/>
    <w:rsid w:val="001321A2"/>
    <w:rsid w:val="001326C6"/>
    <w:rsid w:val="00132F0A"/>
    <w:rsid w:val="001400F8"/>
    <w:rsid w:val="00141712"/>
    <w:rsid w:val="00142F9E"/>
    <w:rsid w:val="00144866"/>
    <w:rsid w:val="001448B9"/>
    <w:rsid w:val="00144E7D"/>
    <w:rsid w:val="00144F59"/>
    <w:rsid w:val="0014610A"/>
    <w:rsid w:val="0015057D"/>
    <w:rsid w:val="0015799D"/>
    <w:rsid w:val="00157B44"/>
    <w:rsid w:val="0016268F"/>
    <w:rsid w:val="00162DE6"/>
    <w:rsid w:val="00163E0B"/>
    <w:rsid w:val="001641C1"/>
    <w:rsid w:val="00167B73"/>
    <w:rsid w:val="00174021"/>
    <w:rsid w:val="00176C61"/>
    <w:rsid w:val="00176D37"/>
    <w:rsid w:val="00176F4B"/>
    <w:rsid w:val="00181962"/>
    <w:rsid w:val="00182598"/>
    <w:rsid w:val="00183E4C"/>
    <w:rsid w:val="001851AB"/>
    <w:rsid w:val="0018539D"/>
    <w:rsid w:val="001903F1"/>
    <w:rsid w:val="0019065B"/>
    <w:rsid w:val="001920DE"/>
    <w:rsid w:val="00192745"/>
    <w:rsid w:val="00192AE8"/>
    <w:rsid w:val="0019338E"/>
    <w:rsid w:val="00194393"/>
    <w:rsid w:val="00196125"/>
    <w:rsid w:val="001A1950"/>
    <w:rsid w:val="001A2819"/>
    <w:rsid w:val="001A3D41"/>
    <w:rsid w:val="001A582F"/>
    <w:rsid w:val="001A5CF1"/>
    <w:rsid w:val="001A65B2"/>
    <w:rsid w:val="001B1B34"/>
    <w:rsid w:val="001B1B9D"/>
    <w:rsid w:val="001B1C09"/>
    <w:rsid w:val="001B2498"/>
    <w:rsid w:val="001B4727"/>
    <w:rsid w:val="001B5830"/>
    <w:rsid w:val="001B6FCC"/>
    <w:rsid w:val="001B7487"/>
    <w:rsid w:val="001B7A65"/>
    <w:rsid w:val="001C0035"/>
    <w:rsid w:val="001C2048"/>
    <w:rsid w:val="001C2B43"/>
    <w:rsid w:val="001C3270"/>
    <w:rsid w:val="001C37FF"/>
    <w:rsid w:val="001D0495"/>
    <w:rsid w:val="001D0F03"/>
    <w:rsid w:val="001D15D0"/>
    <w:rsid w:val="001D23E2"/>
    <w:rsid w:val="001D3855"/>
    <w:rsid w:val="001D55AE"/>
    <w:rsid w:val="001D5791"/>
    <w:rsid w:val="001D644B"/>
    <w:rsid w:val="001D65A1"/>
    <w:rsid w:val="001E0F92"/>
    <w:rsid w:val="001E1086"/>
    <w:rsid w:val="001E2277"/>
    <w:rsid w:val="001E2C00"/>
    <w:rsid w:val="001E3421"/>
    <w:rsid w:val="001E47A5"/>
    <w:rsid w:val="001E5ABA"/>
    <w:rsid w:val="001E6B9D"/>
    <w:rsid w:val="001F2AEC"/>
    <w:rsid w:val="001F3B93"/>
    <w:rsid w:val="001F4E91"/>
    <w:rsid w:val="001F4F1D"/>
    <w:rsid w:val="001F6097"/>
    <w:rsid w:val="001F693D"/>
    <w:rsid w:val="001F7BBA"/>
    <w:rsid w:val="00200F2B"/>
    <w:rsid w:val="00201763"/>
    <w:rsid w:val="00201A6C"/>
    <w:rsid w:val="00202651"/>
    <w:rsid w:val="002033FD"/>
    <w:rsid w:val="002035FB"/>
    <w:rsid w:val="0020397B"/>
    <w:rsid w:val="00203EAB"/>
    <w:rsid w:val="00204902"/>
    <w:rsid w:val="00204FF9"/>
    <w:rsid w:val="00206C0F"/>
    <w:rsid w:val="00211E6E"/>
    <w:rsid w:val="002153CC"/>
    <w:rsid w:val="00215957"/>
    <w:rsid w:val="002164CA"/>
    <w:rsid w:val="00216585"/>
    <w:rsid w:val="0021713B"/>
    <w:rsid w:val="00217168"/>
    <w:rsid w:val="002171AD"/>
    <w:rsid w:val="002175BE"/>
    <w:rsid w:val="002179FD"/>
    <w:rsid w:val="00220C87"/>
    <w:rsid w:val="002226EE"/>
    <w:rsid w:val="00227AE3"/>
    <w:rsid w:val="00231D6A"/>
    <w:rsid w:val="00232501"/>
    <w:rsid w:val="00232895"/>
    <w:rsid w:val="00232F7C"/>
    <w:rsid w:val="00234237"/>
    <w:rsid w:val="00234622"/>
    <w:rsid w:val="002353B7"/>
    <w:rsid w:val="00236A79"/>
    <w:rsid w:val="0023788C"/>
    <w:rsid w:val="002401D6"/>
    <w:rsid w:val="00240B02"/>
    <w:rsid w:val="00241FF8"/>
    <w:rsid w:val="002424EE"/>
    <w:rsid w:val="00242744"/>
    <w:rsid w:val="00247352"/>
    <w:rsid w:val="00247605"/>
    <w:rsid w:val="00247C2C"/>
    <w:rsid w:val="00247DAD"/>
    <w:rsid w:val="00250749"/>
    <w:rsid w:val="00250BE9"/>
    <w:rsid w:val="002565B4"/>
    <w:rsid w:val="00256A01"/>
    <w:rsid w:val="002600B4"/>
    <w:rsid w:val="002610F7"/>
    <w:rsid w:val="00261AFA"/>
    <w:rsid w:val="00262BD9"/>
    <w:rsid w:val="00263366"/>
    <w:rsid w:val="002661DD"/>
    <w:rsid w:val="00266449"/>
    <w:rsid w:val="0026738D"/>
    <w:rsid w:val="00272045"/>
    <w:rsid w:val="00272FB4"/>
    <w:rsid w:val="00274CD7"/>
    <w:rsid w:val="002753D5"/>
    <w:rsid w:val="0028154B"/>
    <w:rsid w:val="0028207E"/>
    <w:rsid w:val="00282BB9"/>
    <w:rsid w:val="00283014"/>
    <w:rsid w:val="002831E7"/>
    <w:rsid w:val="0028386C"/>
    <w:rsid w:val="00283968"/>
    <w:rsid w:val="00285A00"/>
    <w:rsid w:val="00287855"/>
    <w:rsid w:val="00290D23"/>
    <w:rsid w:val="00290DFA"/>
    <w:rsid w:val="00296487"/>
    <w:rsid w:val="002976B3"/>
    <w:rsid w:val="00297CF1"/>
    <w:rsid w:val="002A2DD4"/>
    <w:rsid w:val="002A2EB5"/>
    <w:rsid w:val="002A3557"/>
    <w:rsid w:val="002A44D2"/>
    <w:rsid w:val="002A4FC1"/>
    <w:rsid w:val="002A6EF2"/>
    <w:rsid w:val="002B1AEA"/>
    <w:rsid w:val="002B1B7A"/>
    <w:rsid w:val="002B4816"/>
    <w:rsid w:val="002B6309"/>
    <w:rsid w:val="002B7CF3"/>
    <w:rsid w:val="002C0673"/>
    <w:rsid w:val="002C2228"/>
    <w:rsid w:val="002C26C4"/>
    <w:rsid w:val="002C3908"/>
    <w:rsid w:val="002C3F75"/>
    <w:rsid w:val="002C4546"/>
    <w:rsid w:val="002C482A"/>
    <w:rsid w:val="002C4D43"/>
    <w:rsid w:val="002C4E71"/>
    <w:rsid w:val="002C5664"/>
    <w:rsid w:val="002C7736"/>
    <w:rsid w:val="002D34AF"/>
    <w:rsid w:val="002D3D85"/>
    <w:rsid w:val="002D3ED2"/>
    <w:rsid w:val="002D7DE9"/>
    <w:rsid w:val="002E0D27"/>
    <w:rsid w:val="002E0E8C"/>
    <w:rsid w:val="002E16F2"/>
    <w:rsid w:val="002E326E"/>
    <w:rsid w:val="002E4A35"/>
    <w:rsid w:val="002E72F9"/>
    <w:rsid w:val="002E74DC"/>
    <w:rsid w:val="002F0796"/>
    <w:rsid w:val="002F17FD"/>
    <w:rsid w:val="002F1CAD"/>
    <w:rsid w:val="002F272F"/>
    <w:rsid w:val="002F3534"/>
    <w:rsid w:val="002F414A"/>
    <w:rsid w:val="002F4686"/>
    <w:rsid w:val="002F46B7"/>
    <w:rsid w:val="002F5788"/>
    <w:rsid w:val="002F60F6"/>
    <w:rsid w:val="002F65B7"/>
    <w:rsid w:val="002F70CB"/>
    <w:rsid w:val="002F75AC"/>
    <w:rsid w:val="0030062F"/>
    <w:rsid w:val="003024C4"/>
    <w:rsid w:val="00302BB6"/>
    <w:rsid w:val="00302CF7"/>
    <w:rsid w:val="00302E87"/>
    <w:rsid w:val="00303DC4"/>
    <w:rsid w:val="00305290"/>
    <w:rsid w:val="00305F83"/>
    <w:rsid w:val="00306982"/>
    <w:rsid w:val="0030730D"/>
    <w:rsid w:val="00310B1B"/>
    <w:rsid w:val="003140C1"/>
    <w:rsid w:val="00314C54"/>
    <w:rsid w:val="003163A2"/>
    <w:rsid w:val="00316D0A"/>
    <w:rsid w:val="003172DD"/>
    <w:rsid w:val="00322A34"/>
    <w:rsid w:val="0032330B"/>
    <w:rsid w:val="00323B40"/>
    <w:rsid w:val="0032455F"/>
    <w:rsid w:val="0032550D"/>
    <w:rsid w:val="0032707F"/>
    <w:rsid w:val="00327250"/>
    <w:rsid w:val="00330FB9"/>
    <w:rsid w:val="00333127"/>
    <w:rsid w:val="00333383"/>
    <w:rsid w:val="003349BB"/>
    <w:rsid w:val="00335475"/>
    <w:rsid w:val="00336513"/>
    <w:rsid w:val="00340FAF"/>
    <w:rsid w:val="00341442"/>
    <w:rsid w:val="00342D6B"/>
    <w:rsid w:val="003437F8"/>
    <w:rsid w:val="00344C57"/>
    <w:rsid w:val="00345B76"/>
    <w:rsid w:val="003462ED"/>
    <w:rsid w:val="00346BB1"/>
    <w:rsid w:val="0034756F"/>
    <w:rsid w:val="003504DD"/>
    <w:rsid w:val="003505C5"/>
    <w:rsid w:val="003509E3"/>
    <w:rsid w:val="00351B34"/>
    <w:rsid w:val="00352454"/>
    <w:rsid w:val="00355251"/>
    <w:rsid w:val="00355D5B"/>
    <w:rsid w:val="00360633"/>
    <w:rsid w:val="00364896"/>
    <w:rsid w:val="00365169"/>
    <w:rsid w:val="00365806"/>
    <w:rsid w:val="003736E6"/>
    <w:rsid w:val="00374586"/>
    <w:rsid w:val="00374C9F"/>
    <w:rsid w:val="00381F1D"/>
    <w:rsid w:val="00384F69"/>
    <w:rsid w:val="00390810"/>
    <w:rsid w:val="003916B5"/>
    <w:rsid w:val="00393B11"/>
    <w:rsid w:val="00394FD3"/>
    <w:rsid w:val="003962CF"/>
    <w:rsid w:val="003966BD"/>
    <w:rsid w:val="003973CF"/>
    <w:rsid w:val="00397650"/>
    <w:rsid w:val="00397DCB"/>
    <w:rsid w:val="003A09FB"/>
    <w:rsid w:val="003A11B0"/>
    <w:rsid w:val="003A21C4"/>
    <w:rsid w:val="003A3226"/>
    <w:rsid w:val="003A39EB"/>
    <w:rsid w:val="003A4475"/>
    <w:rsid w:val="003A4F77"/>
    <w:rsid w:val="003A6544"/>
    <w:rsid w:val="003A6692"/>
    <w:rsid w:val="003A66A4"/>
    <w:rsid w:val="003A66E1"/>
    <w:rsid w:val="003A7496"/>
    <w:rsid w:val="003A7A5C"/>
    <w:rsid w:val="003B23D9"/>
    <w:rsid w:val="003B4545"/>
    <w:rsid w:val="003C1F2B"/>
    <w:rsid w:val="003C513C"/>
    <w:rsid w:val="003C5B13"/>
    <w:rsid w:val="003D5C6F"/>
    <w:rsid w:val="003E0C3E"/>
    <w:rsid w:val="003E13FA"/>
    <w:rsid w:val="003E1486"/>
    <w:rsid w:val="003E2FCC"/>
    <w:rsid w:val="003E3E74"/>
    <w:rsid w:val="003E4027"/>
    <w:rsid w:val="003E40A5"/>
    <w:rsid w:val="003E422B"/>
    <w:rsid w:val="003E5BBF"/>
    <w:rsid w:val="003E615B"/>
    <w:rsid w:val="003E6409"/>
    <w:rsid w:val="003F3DAE"/>
    <w:rsid w:val="003F580A"/>
    <w:rsid w:val="003F750A"/>
    <w:rsid w:val="003F7AD1"/>
    <w:rsid w:val="0040168F"/>
    <w:rsid w:val="00401958"/>
    <w:rsid w:val="00401A18"/>
    <w:rsid w:val="00401AA5"/>
    <w:rsid w:val="00401E73"/>
    <w:rsid w:val="00403229"/>
    <w:rsid w:val="00404CBB"/>
    <w:rsid w:val="0040524F"/>
    <w:rsid w:val="00410AF5"/>
    <w:rsid w:val="00411783"/>
    <w:rsid w:val="00412BD6"/>
    <w:rsid w:val="00412E09"/>
    <w:rsid w:val="004132AC"/>
    <w:rsid w:val="00414068"/>
    <w:rsid w:val="00414694"/>
    <w:rsid w:val="00414ECB"/>
    <w:rsid w:val="00416B11"/>
    <w:rsid w:val="00420D20"/>
    <w:rsid w:val="00421161"/>
    <w:rsid w:val="004214A4"/>
    <w:rsid w:val="0042376E"/>
    <w:rsid w:val="00424DC9"/>
    <w:rsid w:val="0042661C"/>
    <w:rsid w:val="00426B4F"/>
    <w:rsid w:val="00430E1C"/>
    <w:rsid w:val="00432609"/>
    <w:rsid w:val="00433AFC"/>
    <w:rsid w:val="0043439E"/>
    <w:rsid w:val="00436D29"/>
    <w:rsid w:val="00437BB3"/>
    <w:rsid w:val="0044014A"/>
    <w:rsid w:val="004409BD"/>
    <w:rsid w:val="00441797"/>
    <w:rsid w:val="0044195E"/>
    <w:rsid w:val="00443720"/>
    <w:rsid w:val="0044437E"/>
    <w:rsid w:val="004449EA"/>
    <w:rsid w:val="00445636"/>
    <w:rsid w:val="00446C64"/>
    <w:rsid w:val="00447AE9"/>
    <w:rsid w:val="0045030A"/>
    <w:rsid w:val="00450CBE"/>
    <w:rsid w:val="00450D12"/>
    <w:rsid w:val="00451880"/>
    <w:rsid w:val="0045366D"/>
    <w:rsid w:val="00453B14"/>
    <w:rsid w:val="0045413A"/>
    <w:rsid w:val="00454F89"/>
    <w:rsid w:val="0045703D"/>
    <w:rsid w:val="004573AA"/>
    <w:rsid w:val="004627BB"/>
    <w:rsid w:val="00462D0F"/>
    <w:rsid w:val="00463358"/>
    <w:rsid w:val="00464DB8"/>
    <w:rsid w:val="00464E1C"/>
    <w:rsid w:val="0046670F"/>
    <w:rsid w:val="00476611"/>
    <w:rsid w:val="00476B33"/>
    <w:rsid w:val="0047712B"/>
    <w:rsid w:val="00477380"/>
    <w:rsid w:val="004804B3"/>
    <w:rsid w:val="0048123D"/>
    <w:rsid w:val="00481CF7"/>
    <w:rsid w:val="0048277B"/>
    <w:rsid w:val="00485F3F"/>
    <w:rsid w:val="0048684F"/>
    <w:rsid w:val="00493BC8"/>
    <w:rsid w:val="00496878"/>
    <w:rsid w:val="004A05B7"/>
    <w:rsid w:val="004A1BC0"/>
    <w:rsid w:val="004A390B"/>
    <w:rsid w:val="004A3C9B"/>
    <w:rsid w:val="004A4677"/>
    <w:rsid w:val="004A481B"/>
    <w:rsid w:val="004A4C19"/>
    <w:rsid w:val="004A59C5"/>
    <w:rsid w:val="004A5A9B"/>
    <w:rsid w:val="004A5CA9"/>
    <w:rsid w:val="004A75F7"/>
    <w:rsid w:val="004B5166"/>
    <w:rsid w:val="004B7AD7"/>
    <w:rsid w:val="004C2417"/>
    <w:rsid w:val="004C2755"/>
    <w:rsid w:val="004C451D"/>
    <w:rsid w:val="004C4D21"/>
    <w:rsid w:val="004C7327"/>
    <w:rsid w:val="004C7673"/>
    <w:rsid w:val="004C7A27"/>
    <w:rsid w:val="004D1818"/>
    <w:rsid w:val="004D3430"/>
    <w:rsid w:val="004D40C1"/>
    <w:rsid w:val="004D500E"/>
    <w:rsid w:val="004E0206"/>
    <w:rsid w:val="004E1472"/>
    <w:rsid w:val="004E353B"/>
    <w:rsid w:val="004E3E6F"/>
    <w:rsid w:val="004E6844"/>
    <w:rsid w:val="004E6B36"/>
    <w:rsid w:val="004F06D1"/>
    <w:rsid w:val="004F0910"/>
    <w:rsid w:val="004F1900"/>
    <w:rsid w:val="004F2477"/>
    <w:rsid w:val="004F2638"/>
    <w:rsid w:val="004F413E"/>
    <w:rsid w:val="004F4D2D"/>
    <w:rsid w:val="00500FD3"/>
    <w:rsid w:val="00501217"/>
    <w:rsid w:val="0050270D"/>
    <w:rsid w:val="00503457"/>
    <w:rsid w:val="00503B54"/>
    <w:rsid w:val="00503D66"/>
    <w:rsid w:val="0050582D"/>
    <w:rsid w:val="0050698B"/>
    <w:rsid w:val="00506A74"/>
    <w:rsid w:val="00506C25"/>
    <w:rsid w:val="00510D70"/>
    <w:rsid w:val="0051310D"/>
    <w:rsid w:val="005137ED"/>
    <w:rsid w:val="00514405"/>
    <w:rsid w:val="00514912"/>
    <w:rsid w:val="00514D42"/>
    <w:rsid w:val="00517406"/>
    <w:rsid w:val="0051757D"/>
    <w:rsid w:val="005176CA"/>
    <w:rsid w:val="00520C38"/>
    <w:rsid w:val="00521957"/>
    <w:rsid w:val="00521FF0"/>
    <w:rsid w:val="005244D2"/>
    <w:rsid w:val="0052798A"/>
    <w:rsid w:val="005321E0"/>
    <w:rsid w:val="00535F1F"/>
    <w:rsid w:val="00536BD2"/>
    <w:rsid w:val="005372B5"/>
    <w:rsid w:val="0054045B"/>
    <w:rsid w:val="005406EC"/>
    <w:rsid w:val="00542F72"/>
    <w:rsid w:val="00546012"/>
    <w:rsid w:val="00546048"/>
    <w:rsid w:val="005479AE"/>
    <w:rsid w:val="005503C4"/>
    <w:rsid w:val="00552D28"/>
    <w:rsid w:val="00553EC3"/>
    <w:rsid w:val="005615B3"/>
    <w:rsid w:val="0056231F"/>
    <w:rsid w:val="0056584D"/>
    <w:rsid w:val="00570B5A"/>
    <w:rsid w:val="005728C6"/>
    <w:rsid w:val="00572B21"/>
    <w:rsid w:val="00572E6C"/>
    <w:rsid w:val="00573189"/>
    <w:rsid w:val="00573731"/>
    <w:rsid w:val="005741AF"/>
    <w:rsid w:val="005742D8"/>
    <w:rsid w:val="00575D87"/>
    <w:rsid w:val="00576049"/>
    <w:rsid w:val="005772B6"/>
    <w:rsid w:val="00580BC4"/>
    <w:rsid w:val="00582277"/>
    <w:rsid w:val="00583164"/>
    <w:rsid w:val="00587247"/>
    <w:rsid w:val="005909FE"/>
    <w:rsid w:val="0059101B"/>
    <w:rsid w:val="0059134C"/>
    <w:rsid w:val="005917AB"/>
    <w:rsid w:val="00592B38"/>
    <w:rsid w:val="005950E6"/>
    <w:rsid w:val="0059567A"/>
    <w:rsid w:val="00596AA2"/>
    <w:rsid w:val="005A0EAB"/>
    <w:rsid w:val="005A1380"/>
    <w:rsid w:val="005A25AE"/>
    <w:rsid w:val="005A3B0B"/>
    <w:rsid w:val="005A6A17"/>
    <w:rsid w:val="005A6A87"/>
    <w:rsid w:val="005A7E4E"/>
    <w:rsid w:val="005B1CC8"/>
    <w:rsid w:val="005B25B1"/>
    <w:rsid w:val="005B77E9"/>
    <w:rsid w:val="005B7C9B"/>
    <w:rsid w:val="005C33FE"/>
    <w:rsid w:val="005C3975"/>
    <w:rsid w:val="005C5441"/>
    <w:rsid w:val="005C5E14"/>
    <w:rsid w:val="005C6DC5"/>
    <w:rsid w:val="005C73F0"/>
    <w:rsid w:val="005D0DB5"/>
    <w:rsid w:val="005D275B"/>
    <w:rsid w:val="005D3032"/>
    <w:rsid w:val="005D3C5E"/>
    <w:rsid w:val="005D4D3C"/>
    <w:rsid w:val="005D5A5A"/>
    <w:rsid w:val="005E21F8"/>
    <w:rsid w:val="005E3203"/>
    <w:rsid w:val="005E3BBE"/>
    <w:rsid w:val="005E57D8"/>
    <w:rsid w:val="005E6035"/>
    <w:rsid w:val="005E696F"/>
    <w:rsid w:val="005E6D65"/>
    <w:rsid w:val="005E7404"/>
    <w:rsid w:val="005F0C7F"/>
    <w:rsid w:val="005F2349"/>
    <w:rsid w:val="005F2772"/>
    <w:rsid w:val="005F3F61"/>
    <w:rsid w:val="005F5545"/>
    <w:rsid w:val="005F56CD"/>
    <w:rsid w:val="005F7388"/>
    <w:rsid w:val="005F79C2"/>
    <w:rsid w:val="005F7D3E"/>
    <w:rsid w:val="00603043"/>
    <w:rsid w:val="006105CA"/>
    <w:rsid w:val="00610E26"/>
    <w:rsid w:val="006123D4"/>
    <w:rsid w:val="00612AA2"/>
    <w:rsid w:val="00613E1E"/>
    <w:rsid w:val="00614EDA"/>
    <w:rsid w:val="00615F41"/>
    <w:rsid w:val="00616094"/>
    <w:rsid w:val="0061611D"/>
    <w:rsid w:val="006172F3"/>
    <w:rsid w:val="006176AE"/>
    <w:rsid w:val="00621887"/>
    <w:rsid w:val="006304FB"/>
    <w:rsid w:val="006308E2"/>
    <w:rsid w:val="0063224A"/>
    <w:rsid w:val="00633BE9"/>
    <w:rsid w:val="00633F9B"/>
    <w:rsid w:val="00636A20"/>
    <w:rsid w:val="0064013F"/>
    <w:rsid w:val="00642045"/>
    <w:rsid w:val="00642A5A"/>
    <w:rsid w:val="00642D56"/>
    <w:rsid w:val="00643458"/>
    <w:rsid w:val="00643772"/>
    <w:rsid w:val="006441B9"/>
    <w:rsid w:val="00646DA3"/>
    <w:rsid w:val="00646E0F"/>
    <w:rsid w:val="0065103E"/>
    <w:rsid w:val="00651617"/>
    <w:rsid w:val="00651B7D"/>
    <w:rsid w:val="0065270E"/>
    <w:rsid w:val="0065340F"/>
    <w:rsid w:val="00653E52"/>
    <w:rsid w:val="006543F2"/>
    <w:rsid w:val="00656CA0"/>
    <w:rsid w:val="00660D49"/>
    <w:rsid w:val="00662D6F"/>
    <w:rsid w:val="006630B0"/>
    <w:rsid w:val="006635F4"/>
    <w:rsid w:val="00664359"/>
    <w:rsid w:val="00664388"/>
    <w:rsid w:val="00667682"/>
    <w:rsid w:val="006717C6"/>
    <w:rsid w:val="006727A4"/>
    <w:rsid w:val="00672EED"/>
    <w:rsid w:val="00674017"/>
    <w:rsid w:val="006775E7"/>
    <w:rsid w:val="00677D55"/>
    <w:rsid w:val="0068051F"/>
    <w:rsid w:val="00681010"/>
    <w:rsid w:val="006849D8"/>
    <w:rsid w:val="00685A3F"/>
    <w:rsid w:val="00685AC3"/>
    <w:rsid w:val="006915CF"/>
    <w:rsid w:val="0069189F"/>
    <w:rsid w:val="00693141"/>
    <w:rsid w:val="00694AC3"/>
    <w:rsid w:val="006970BE"/>
    <w:rsid w:val="006A01A2"/>
    <w:rsid w:val="006A02B5"/>
    <w:rsid w:val="006A434B"/>
    <w:rsid w:val="006A4699"/>
    <w:rsid w:val="006A5ACD"/>
    <w:rsid w:val="006A5E29"/>
    <w:rsid w:val="006B2251"/>
    <w:rsid w:val="006B2CEE"/>
    <w:rsid w:val="006C00F3"/>
    <w:rsid w:val="006C21C6"/>
    <w:rsid w:val="006C34F6"/>
    <w:rsid w:val="006C4264"/>
    <w:rsid w:val="006C5185"/>
    <w:rsid w:val="006C6591"/>
    <w:rsid w:val="006C6C8D"/>
    <w:rsid w:val="006C72CA"/>
    <w:rsid w:val="006C7412"/>
    <w:rsid w:val="006D0154"/>
    <w:rsid w:val="006D0F8C"/>
    <w:rsid w:val="006D1346"/>
    <w:rsid w:val="006D1492"/>
    <w:rsid w:val="006D15DC"/>
    <w:rsid w:val="006D16DC"/>
    <w:rsid w:val="006D4B31"/>
    <w:rsid w:val="006D4C0F"/>
    <w:rsid w:val="006D4CE9"/>
    <w:rsid w:val="006D55B4"/>
    <w:rsid w:val="006D5B5C"/>
    <w:rsid w:val="006D73FF"/>
    <w:rsid w:val="006D77D1"/>
    <w:rsid w:val="006D7DAF"/>
    <w:rsid w:val="006D7EC2"/>
    <w:rsid w:val="006E0EF6"/>
    <w:rsid w:val="006E1DC0"/>
    <w:rsid w:val="006E274B"/>
    <w:rsid w:val="006E2E68"/>
    <w:rsid w:val="006E38FB"/>
    <w:rsid w:val="006E3C54"/>
    <w:rsid w:val="006E4740"/>
    <w:rsid w:val="006E50A2"/>
    <w:rsid w:val="006E64DE"/>
    <w:rsid w:val="006E6E19"/>
    <w:rsid w:val="006F1169"/>
    <w:rsid w:val="006F37D8"/>
    <w:rsid w:val="006F5A54"/>
    <w:rsid w:val="006F7932"/>
    <w:rsid w:val="007007B6"/>
    <w:rsid w:val="007014B3"/>
    <w:rsid w:val="00701C93"/>
    <w:rsid w:val="007020AF"/>
    <w:rsid w:val="0070236E"/>
    <w:rsid w:val="007041DB"/>
    <w:rsid w:val="0070566B"/>
    <w:rsid w:val="00707089"/>
    <w:rsid w:val="00710411"/>
    <w:rsid w:val="00711389"/>
    <w:rsid w:val="00711AEC"/>
    <w:rsid w:val="00711FD2"/>
    <w:rsid w:val="007120E9"/>
    <w:rsid w:val="007126A1"/>
    <w:rsid w:val="00715E60"/>
    <w:rsid w:val="0071709D"/>
    <w:rsid w:val="007221D8"/>
    <w:rsid w:val="007235AA"/>
    <w:rsid w:val="00723E32"/>
    <w:rsid w:val="007249CE"/>
    <w:rsid w:val="00726BA7"/>
    <w:rsid w:val="007319AD"/>
    <w:rsid w:val="0073213B"/>
    <w:rsid w:val="00732B5A"/>
    <w:rsid w:val="00732E1E"/>
    <w:rsid w:val="00733BA4"/>
    <w:rsid w:val="0073508A"/>
    <w:rsid w:val="00737FA4"/>
    <w:rsid w:val="00740DF2"/>
    <w:rsid w:val="00741ED0"/>
    <w:rsid w:val="00743A08"/>
    <w:rsid w:val="00743D35"/>
    <w:rsid w:val="00744B12"/>
    <w:rsid w:val="00745C8B"/>
    <w:rsid w:val="00746F8B"/>
    <w:rsid w:val="00750BE4"/>
    <w:rsid w:val="00752400"/>
    <w:rsid w:val="007524FD"/>
    <w:rsid w:val="00753D62"/>
    <w:rsid w:val="00753E8F"/>
    <w:rsid w:val="00756889"/>
    <w:rsid w:val="0076057A"/>
    <w:rsid w:val="00760887"/>
    <w:rsid w:val="00761ADA"/>
    <w:rsid w:val="007630D0"/>
    <w:rsid w:val="007631CA"/>
    <w:rsid w:val="00764AE6"/>
    <w:rsid w:val="007650A6"/>
    <w:rsid w:val="007652AA"/>
    <w:rsid w:val="00766B39"/>
    <w:rsid w:val="00766F6D"/>
    <w:rsid w:val="007672B5"/>
    <w:rsid w:val="00767854"/>
    <w:rsid w:val="00770E0E"/>
    <w:rsid w:val="00773139"/>
    <w:rsid w:val="00773411"/>
    <w:rsid w:val="00774A1F"/>
    <w:rsid w:val="00775A5F"/>
    <w:rsid w:val="00775FEC"/>
    <w:rsid w:val="00782FBD"/>
    <w:rsid w:val="007848C4"/>
    <w:rsid w:val="007852E0"/>
    <w:rsid w:val="007855DF"/>
    <w:rsid w:val="0078741C"/>
    <w:rsid w:val="0079016B"/>
    <w:rsid w:val="00790BEE"/>
    <w:rsid w:val="00792CBD"/>
    <w:rsid w:val="00794248"/>
    <w:rsid w:val="00797D1B"/>
    <w:rsid w:val="007A1F27"/>
    <w:rsid w:val="007A2915"/>
    <w:rsid w:val="007A794F"/>
    <w:rsid w:val="007A7FCA"/>
    <w:rsid w:val="007B0211"/>
    <w:rsid w:val="007B05F6"/>
    <w:rsid w:val="007B2DFF"/>
    <w:rsid w:val="007B350B"/>
    <w:rsid w:val="007B3D81"/>
    <w:rsid w:val="007B5578"/>
    <w:rsid w:val="007B63D5"/>
    <w:rsid w:val="007C08CE"/>
    <w:rsid w:val="007C1089"/>
    <w:rsid w:val="007C2B6E"/>
    <w:rsid w:val="007C2FA3"/>
    <w:rsid w:val="007C35B7"/>
    <w:rsid w:val="007C3AAB"/>
    <w:rsid w:val="007C3AAC"/>
    <w:rsid w:val="007C5576"/>
    <w:rsid w:val="007C717A"/>
    <w:rsid w:val="007C7904"/>
    <w:rsid w:val="007C7C50"/>
    <w:rsid w:val="007C7EF0"/>
    <w:rsid w:val="007C7F83"/>
    <w:rsid w:val="007D13CB"/>
    <w:rsid w:val="007D17D1"/>
    <w:rsid w:val="007D1D68"/>
    <w:rsid w:val="007D4C3F"/>
    <w:rsid w:val="007D53CD"/>
    <w:rsid w:val="007D6396"/>
    <w:rsid w:val="007D689F"/>
    <w:rsid w:val="007D6ABB"/>
    <w:rsid w:val="007E07AC"/>
    <w:rsid w:val="007E13D8"/>
    <w:rsid w:val="007E2DB8"/>
    <w:rsid w:val="007E52D4"/>
    <w:rsid w:val="007E5B5F"/>
    <w:rsid w:val="007E6432"/>
    <w:rsid w:val="007E7292"/>
    <w:rsid w:val="007E73D3"/>
    <w:rsid w:val="007E7A1B"/>
    <w:rsid w:val="007E7C6D"/>
    <w:rsid w:val="007F2DD8"/>
    <w:rsid w:val="007F32C8"/>
    <w:rsid w:val="007F3E60"/>
    <w:rsid w:val="007F48A3"/>
    <w:rsid w:val="007F5E4B"/>
    <w:rsid w:val="007F68C9"/>
    <w:rsid w:val="007F69BD"/>
    <w:rsid w:val="007F6B3F"/>
    <w:rsid w:val="008018F8"/>
    <w:rsid w:val="00803D04"/>
    <w:rsid w:val="00804537"/>
    <w:rsid w:val="0080676D"/>
    <w:rsid w:val="00806B14"/>
    <w:rsid w:val="008110E8"/>
    <w:rsid w:val="008115E2"/>
    <w:rsid w:val="00812685"/>
    <w:rsid w:val="00812849"/>
    <w:rsid w:val="00812B52"/>
    <w:rsid w:val="008134B9"/>
    <w:rsid w:val="008137F3"/>
    <w:rsid w:val="00814AF3"/>
    <w:rsid w:val="0081796F"/>
    <w:rsid w:val="00820515"/>
    <w:rsid w:val="00821299"/>
    <w:rsid w:val="00822532"/>
    <w:rsid w:val="00822AE9"/>
    <w:rsid w:val="008255B0"/>
    <w:rsid w:val="0082568D"/>
    <w:rsid w:val="00825F5C"/>
    <w:rsid w:val="00830778"/>
    <w:rsid w:val="008333C0"/>
    <w:rsid w:val="008355C3"/>
    <w:rsid w:val="00835D44"/>
    <w:rsid w:val="0083606B"/>
    <w:rsid w:val="0083618E"/>
    <w:rsid w:val="0083697B"/>
    <w:rsid w:val="008379F4"/>
    <w:rsid w:val="008410AB"/>
    <w:rsid w:val="008424BB"/>
    <w:rsid w:val="00842ADA"/>
    <w:rsid w:val="00845076"/>
    <w:rsid w:val="00845300"/>
    <w:rsid w:val="00846695"/>
    <w:rsid w:val="008508F9"/>
    <w:rsid w:val="00854FB3"/>
    <w:rsid w:val="00856922"/>
    <w:rsid w:val="00857177"/>
    <w:rsid w:val="0085755F"/>
    <w:rsid w:val="00861419"/>
    <w:rsid w:val="0086164A"/>
    <w:rsid w:val="00861F70"/>
    <w:rsid w:val="00862190"/>
    <w:rsid w:val="00862432"/>
    <w:rsid w:val="00862A3A"/>
    <w:rsid w:val="00862E6A"/>
    <w:rsid w:val="008670FA"/>
    <w:rsid w:val="00871439"/>
    <w:rsid w:val="00874596"/>
    <w:rsid w:val="008748B0"/>
    <w:rsid w:val="00876010"/>
    <w:rsid w:val="0087787A"/>
    <w:rsid w:val="00880A77"/>
    <w:rsid w:val="008852CA"/>
    <w:rsid w:val="008865C3"/>
    <w:rsid w:val="00886CF0"/>
    <w:rsid w:val="00890092"/>
    <w:rsid w:val="00890DEA"/>
    <w:rsid w:val="0089114B"/>
    <w:rsid w:val="008935CB"/>
    <w:rsid w:val="00895157"/>
    <w:rsid w:val="008966CA"/>
    <w:rsid w:val="00896E1C"/>
    <w:rsid w:val="008974FB"/>
    <w:rsid w:val="008A0648"/>
    <w:rsid w:val="008A0A96"/>
    <w:rsid w:val="008A12C0"/>
    <w:rsid w:val="008A1963"/>
    <w:rsid w:val="008A217B"/>
    <w:rsid w:val="008A28BC"/>
    <w:rsid w:val="008A4AC1"/>
    <w:rsid w:val="008A4C7A"/>
    <w:rsid w:val="008A671D"/>
    <w:rsid w:val="008A6B61"/>
    <w:rsid w:val="008B0FB1"/>
    <w:rsid w:val="008B1273"/>
    <w:rsid w:val="008B23BC"/>
    <w:rsid w:val="008B2FD4"/>
    <w:rsid w:val="008B6703"/>
    <w:rsid w:val="008B6FE7"/>
    <w:rsid w:val="008C070F"/>
    <w:rsid w:val="008C11AA"/>
    <w:rsid w:val="008C14C3"/>
    <w:rsid w:val="008C23D7"/>
    <w:rsid w:val="008C2575"/>
    <w:rsid w:val="008C2EAE"/>
    <w:rsid w:val="008C3316"/>
    <w:rsid w:val="008C3FBE"/>
    <w:rsid w:val="008C52FB"/>
    <w:rsid w:val="008C5AAC"/>
    <w:rsid w:val="008C5FAF"/>
    <w:rsid w:val="008C6ED0"/>
    <w:rsid w:val="008D0FEE"/>
    <w:rsid w:val="008D2988"/>
    <w:rsid w:val="008D2EB7"/>
    <w:rsid w:val="008D4669"/>
    <w:rsid w:val="008D4D9A"/>
    <w:rsid w:val="008D57FB"/>
    <w:rsid w:val="008D75BA"/>
    <w:rsid w:val="008E0A99"/>
    <w:rsid w:val="008E1504"/>
    <w:rsid w:val="008E253A"/>
    <w:rsid w:val="008E3D35"/>
    <w:rsid w:val="008E400D"/>
    <w:rsid w:val="008E5FFF"/>
    <w:rsid w:val="008E7394"/>
    <w:rsid w:val="008F5327"/>
    <w:rsid w:val="008F5C23"/>
    <w:rsid w:val="008F75DD"/>
    <w:rsid w:val="008F7F87"/>
    <w:rsid w:val="0090063B"/>
    <w:rsid w:val="00900F35"/>
    <w:rsid w:val="00902C7E"/>
    <w:rsid w:val="009069C2"/>
    <w:rsid w:val="0090787A"/>
    <w:rsid w:val="00907F5E"/>
    <w:rsid w:val="009128FE"/>
    <w:rsid w:val="00913333"/>
    <w:rsid w:val="0091446B"/>
    <w:rsid w:val="00915FCD"/>
    <w:rsid w:val="0091773A"/>
    <w:rsid w:val="00920C82"/>
    <w:rsid w:val="009215A2"/>
    <w:rsid w:val="00923505"/>
    <w:rsid w:val="00923727"/>
    <w:rsid w:val="009238A5"/>
    <w:rsid w:val="00924273"/>
    <w:rsid w:val="009263E4"/>
    <w:rsid w:val="009270A1"/>
    <w:rsid w:val="009306DD"/>
    <w:rsid w:val="00932D2B"/>
    <w:rsid w:val="00934BB9"/>
    <w:rsid w:val="00934E7D"/>
    <w:rsid w:val="00935840"/>
    <w:rsid w:val="0093616C"/>
    <w:rsid w:val="00941800"/>
    <w:rsid w:val="009429C1"/>
    <w:rsid w:val="00942F65"/>
    <w:rsid w:val="009474CC"/>
    <w:rsid w:val="00947871"/>
    <w:rsid w:val="00947E90"/>
    <w:rsid w:val="0095094D"/>
    <w:rsid w:val="00952C95"/>
    <w:rsid w:val="00955C1B"/>
    <w:rsid w:val="00956003"/>
    <w:rsid w:val="00956F8F"/>
    <w:rsid w:val="009608C6"/>
    <w:rsid w:val="0096290B"/>
    <w:rsid w:val="00964990"/>
    <w:rsid w:val="009670C3"/>
    <w:rsid w:val="009712CC"/>
    <w:rsid w:val="00971F19"/>
    <w:rsid w:val="00974222"/>
    <w:rsid w:val="0097525C"/>
    <w:rsid w:val="00975BCC"/>
    <w:rsid w:val="00976361"/>
    <w:rsid w:val="00976617"/>
    <w:rsid w:val="00976A83"/>
    <w:rsid w:val="00977FB4"/>
    <w:rsid w:val="0098214D"/>
    <w:rsid w:val="00982F59"/>
    <w:rsid w:val="00984415"/>
    <w:rsid w:val="00985D3A"/>
    <w:rsid w:val="00986B3B"/>
    <w:rsid w:val="00986CED"/>
    <w:rsid w:val="00986E6F"/>
    <w:rsid w:val="009900A4"/>
    <w:rsid w:val="009906D3"/>
    <w:rsid w:val="009908A1"/>
    <w:rsid w:val="00991071"/>
    <w:rsid w:val="00995D16"/>
    <w:rsid w:val="009A04D7"/>
    <w:rsid w:val="009A05E2"/>
    <w:rsid w:val="009A071C"/>
    <w:rsid w:val="009A3C2B"/>
    <w:rsid w:val="009A62FA"/>
    <w:rsid w:val="009B024A"/>
    <w:rsid w:val="009B0A8E"/>
    <w:rsid w:val="009B1FBE"/>
    <w:rsid w:val="009B3482"/>
    <w:rsid w:val="009B3B98"/>
    <w:rsid w:val="009B4083"/>
    <w:rsid w:val="009B474D"/>
    <w:rsid w:val="009B4D97"/>
    <w:rsid w:val="009B54F4"/>
    <w:rsid w:val="009B6704"/>
    <w:rsid w:val="009B7E26"/>
    <w:rsid w:val="009C2B78"/>
    <w:rsid w:val="009C6316"/>
    <w:rsid w:val="009C6407"/>
    <w:rsid w:val="009C64A1"/>
    <w:rsid w:val="009C7AE2"/>
    <w:rsid w:val="009D08E4"/>
    <w:rsid w:val="009D2A6C"/>
    <w:rsid w:val="009D3124"/>
    <w:rsid w:val="009D3D4C"/>
    <w:rsid w:val="009D6CE3"/>
    <w:rsid w:val="009E0195"/>
    <w:rsid w:val="009E0DC7"/>
    <w:rsid w:val="009E2A65"/>
    <w:rsid w:val="009E2B28"/>
    <w:rsid w:val="009E3545"/>
    <w:rsid w:val="009E7C0B"/>
    <w:rsid w:val="009E7D0F"/>
    <w:rsid w:val="009F0031"/>
    <w:rsid w:val="009F2CF6"/>
    <w:rsid w:val="009F4D4D"/>
    <w:rsid w:val="009F6232"/>
    <w:rsid w:val="009F686E"/>
    <w:rsid w:val="009F7A07"/>
    <w:rsid w:val="00A001EA"/>
    <w:rsid w:val="00A01032"/>
    <w:rsid w:val="00A0315C"/>
    <w:rsid w:val="00A03C14"/>
    <w:rsid w:val="00A05906"/>
    <w:rsid w:val="00A0624F"/>
    <w:rsid w:val="00A075BF"/>
    <w:rsid w:val="00A0780F"/>
    <w:rsid w:val="00A10047"/>
    <w:rsid w:val="00A10A06"/>
    <w:rsid w:val="00A115AF"/>
    <w:rsid w:val="00A13E45"/>
    <w:rsid w:val="00A159B9"/>
    <w:rsid w:val="00A16AC8"/>
    <w:rsid w:val="00A16CE7"/>
    <w:rsid w:val="00A2256A"/>
    <w:rsid w:val="00A24833"/>
    <w:rsid w:val="00A25020"/>
    <w:rsid w:val="00A256EB"/>
    <w:rsid w:val="00A258E2"/>
    <w:rsid w:val="00A329DA"/>
    <w:rsid w:val="00A32A85"/>
    <w:rsid w:val="00A336BB"/>
    <w:rsid w:val="00A338EF"/>
    <w:rsid w:val="00A3395B"/>
    <w:rsid w:val="00A3444B"/>
    <w:rsid w:val="00A34D11"/>
    <w:rsid w:val="00A34D33"/>
    <w:rsid w:val="00A354CF"/>
    <w:rsid w:val="00A36257"/>
    <w:rsid w:val="00A365E2"/>
    <w:rsid w:val="00A37AF6"/>
    <w:rsid w:val="00A40CB5"/>
    <w:rsid w:val="00A40CEE"/>
    <w:rsid w:val="00A40F90"/>
    <w:rsid w:val="00A41027"/>
    <w:rsid w:val="00A42D24"/>
    <w:rsid w:val="00A471E5"/>
    <w:rsid w:val="00A51ADD"/>
    <w:rsid w:val="00A51C9D"/>
    <w:rsid w:val="00A52723"/>
    <w:rsid w:val="00A5580A"/>
    <w:rsid w:val="00A565A7"/>
    <w:rsid w:val="00A57037"/>
    <w:rsid w:val="00A60D49"/>
    <w:rsid w:val="00A61661"/>
    <w:rsid w:val="00A61E76"/>
    <w:rsid w:val="00A6652E"/>
    <w:rsid w:val="00A67AF8"/>
    <w:rsid w:val="00A72579"/>
    <w:rsid w:val="00A73883"/>
    <w:rsid w:val="00A741A5"/>
    <w:rsid w:val="00A75A17"/>
    <w:rsid w:val="00A76B11"/>
    <w:rsid w:val="00A770D3"/>
    <w:rsid w:val="00A77BF0"/>
    <w:rsid w:val="00A85FB8"/>
    <w:rsid w:val="00A87A41"/>
    <w:rsid w:val="00A90068"/>
    <w:rsid w:val="00A93248"/>
    <w:rsid w:val="00A95B56"/>
    <w:rsid w:val="00A96511"/>
    <w:rsid w:val="00AA1C8E"/>
    <w:rsid w:val="00AA2B2E"/>
    <w:rsid w:val="00AA2E4A"/>
    <w:rsid w:val="00AA3025"/>
    <w:rsid w:val="00AA38EF"/>
    <w:rsid w:val="00AA6DCC"/>
    <w:rsid w:val="00AB0F9A"/>
    <w:rsid w:val="00AB1ADD"/>
    <w:rsid w:val="00AB2CF7"/>
    <w:rsid w:val="00AB30AC"/>
    <w:rsid w:val="00AB3FCA"/>
    <w:rsid w:val="00AB5392"/>
    <w:rsid w:val="00AB63F8"/>
    <w:rsid w:val="00AB7326"/>
    <w:rsid w:val="00AB7D2E"/>
    <w:rsid w:val="00AB7EE0"/>
    <w:rsid w:val="00AC111F"/>
    <w:rsid w:val="00AC3613"/>
    <w:rsid w:val="00AC437B"/>
    <w:rsid w:val="00AC558A"/>
    <w:rsid w:val="00AC57A0"/>
    <w:rsid w:val="00AC7C40"/>
    <w:rsid w:val="00AC7C62"/>
    <w:rsid w:val="00AD05AF"/>
    <w:rsid w:val="00AD0F7C"/>
    <w:rsid w:val="00AD2A4D"/>
    <w:rsid w:val="00AD30DE"/>
    <w:rsid w:val="00AD4E4F"/>
    <w:rsid w:val="00AD5314"/>
    <w:rsid w:val="00AD5B0D"/>
    <w:rsid w:val="00AD6030"/>
    <w:rsid w:val="00AD62FA"/>
    <w:rsid w:val="00AD788D"/>
    <w:rsid w:val="00AE05F0"/>
    <w:rsid w:val="00AE1A18"/>
    <w:rsid w:val="00AE1E83"/>
    <w:rsid w:val="00AE3B15"/>
    <w:rsid w:val="00AE712B"/>
    <w:rsid w:val="00AF0A3D"/>
    <w:rsid w:val="00AF0EBD"/>
    <w:rsid w:val="00AF20F1"/>
    <w:rsid w:val="00AF4F69"/>
    <w:rsid w:val="00AF7F29"/>
    <w:rsid w:val="00B014BC"/>
    <w:rsid w:val="00B02D25"/>
    <w:rsid w:val="00B0713C"/>
    <w:rsid w:val="00B1048F"/>
    <w:rsid w:val="00B11AB5"/>
    <w:rsid w:val="00B13CC4"/>
    <w:rsid w:val="00B1441A"/>
    <w:rsid w:val="00B15EEE"/>
    <w:rsid w:val="00B162AE"/>
    <w:rsid w:val="00B17100"/>
    <w:rsid w:val="00B17888"/>
    <w:rsid w:val="00B206F6"/>
    <w:rsid w:val="00B21501"/>
    <w:rsid w:val="00B2150E"/>
    <w:rsid w:val="00B217AB"/>
    <w:rsid w:val="00B21C5A"/>
    <w:rsid w:val="00B22613"/>
    <w:rsid w:val="00B237B7"/>
    <w:rsid w:val="00B23A12"/>
    <w:rsid w:val="00B2484C"/>
    <w:rsid w:val="00B25C40"/>
    <w:rsid w:val="00B268E6"/>
    <w:rsid w:val="00B2746B"/>
    <w:rsid w:val="00B31AED"/>
    <w:rsid w:val="00B33CD8"/>
    <w:rsid w:val="00B34347"/>
    <w:rsid w:val="00B34975"/>
    <w:rsid w:val="00B355FB"/>
    <w:rsid w:val="00B412CE"/>
    <w:rsid w:val="00B41BE5"/>
    <w:rsid w:val="00B4355C"/>
    <w:rsid w:val="00B444E8"/>
    <w:rsid w:val="00B44556"/>
    <w:rsid w:val="00B45AF8"/>
    <w:rsid w:val="00B46613"/>
    <w:rsid w:val="00B46F22"/>
    <w:rsid w:val="00B47B49"/>
    <w:rsid w:val="00B51951"/>
    <w:rsid w:val="00B521C6"/>
    <w:rsid w:val="00B5305A"/>
    <w:rsid w:val="00B5331D"/>
    <w:rsid w:val="00B548D6"/>
    <w:rsid w:val="00B5539C"/>
    <w:rsid w:val="00B554FD"/>
    <w:rsid w:val="00B62F5F"/>
    <w:rsid w:val="00B6361F"/>
    <w:rsid w:val="00B63A16"/>
    <w:rsid w:val="00B64CE7"/>
    <w:rsid w:val="00B671D9"/>
    <w:rsid w:val="00B677CB"/>
    <w:rsid w:val="00B67894"/>
    <w:rsid w:val="00B67BB2"/>
    <w:rsid w:val="00B700F3"/>
    <w:rsid w:val="00B71197"/>
    <w:rsid w:val="00B717AF"/>
    <w:rsid w:val="00B72B46"/>
    <w:rsid w:val="00B72E5D"/>
    <w:rsid w:val="00B74A0D"/>
    <w:rsid w:val="00B7565B"/>
    <w:rsid w:val="00B7599C"/>
    <w:rsid w:val="00B76191"/>
    <w:rsid w:val="00B7706D"/>
    <w:rsid w:val="00B811D3"/>
    <w:rsid w:val="00B81567"/>
    <w:rsid w:val="00B81CA7"/>
    <w:rsid w:val="00B82A62"/>
    <w:rsid w:val="00B834BA"/>
    <w:rsid w:val="00B8435C"/>
    <w:rsid w:val="00B846B6"/>
    <w:rsid w:val="00B85BBC"/>
    <w:rsid w:val="00B867E6"/>
    <w:rsid w:val="00B86996"/>
    <w:rsid w:val="00B87134"/>
    <w:rsid w:val="00B87D79"/>
    <w:rsid w:val="00B9043B"/>
    <w:rsid w:val="00B90CF1"/>
    <w:rsid w:val="00B92EE7"/>
    <w:rsid w:val="00B953DF"/>
    <w:rsid w:val="00B96E5D"/>
    <w:rsid w:val="00B96FC0"/>
    <w:rsid w:val="00BA27EE"/>
    <w:rsid w:val="00BA2E17"/>
    <w:rsid w:val="00BA31F1"/>
    <w:rsid w:val="00BA3460"/>
    <w:rsid w:val="00BA4456"/>
    <w:rsid w:val="00BA7FD2"/>
    <w:rsid w:val="00BB1ABA"/>
    <w:rsid w:val="00BB329A"/>
    <w:rsid w:val="00BB337D"/>
    <w:rsid w:val="00BB4C18"/>
    <w:rsid w:val="00BB5145"/>
    <w:rsid w:val="00BB558E"/>
    <w:rsid w:val="00BB6A4A"/>
    <w:rsid w:val="00BC43EB"/>
    <w:rsid w:val="00BC6792"/>
    <w:rsid w:val="00BC7331"/>
    <w:rsid w:val="00BC7CAE"/>
    <w:rsid w:val="00BD1E6A"/>
    <w:rsid w:val="00BD47CA"/>
    <w:rsid w:val="00BE3946"/>
    <w:rsid w:val="00BE4052"/>
    <w:rsid w:val="00BE4A78"/>
    <w:rsid w:val="00BE4F20"/>
    <w:rsid w:val="00BE77DF"/>
    <w:rsid w:val="00BF03D3"/>
    <w:rsid w:val="00BF1BBF"/>
    <w:rsid w:val="00BF31E4"/>
    <w:rsid w:val="00BF4BA7"/>
    <w:rsid w:val="00BF5118"/>
    <w:rsid w:val="00BF5424"/>
    <w:rsid w:val="00BF562E"/>
    <w:rsid w:val="00BF6A6D"/>
    <w:rsid w:val="00BF7E54"/>
    <w:rsid w:val="00C00F7E"/>
    <w:rsid w:val="00C01EF3"/>
    <w:rsid w:val="00C045AC"/>
    <w:rsid w:val="00C04B3E"/>
    <w:rsid w:val="00C06A29"/>
    <w:rsid w:val="00C06BB3"/>
    <w:rsid w:val="00C077DA"/>
    <w:rsid w:val="00C07BA5"/>
    <w:rsid w:val="00C123ED"/>
    <w:rsid w:val="00C12F5C"/>
    <w:rsid w:val="00C13348"/>
    <w:rsid w:val="00C13E08"/>
    <w:rsid w:val="00C145F5"/>
    <w:rsid w:val="00C162A9"/>
    <w:rsid w:val="00C17725"/>
    <w:rsid w:val="00C22D96"/>
    <w:rsid w:val="00C233B1"/>
    <w:rsid w:val="00C23608"/>
    <w:rsid w:val="00C23EE8"/>
    <w:rsid w:val="00C240FE"/>
    <w:rsid w:val="00C25703"/>
    <w:rsid w:val="00C25FD1"/>
    <w:rsid w:val="00C27179"/>
    <w:rsid w:val="00C273E2"/>
    <w:rsid w:val="00C30BAC"/>
    <w:rsid w:val="00C3164C"/>
    <w:rsid w:val="00C34499"/>
    <w:rsid w:val="00C349AA"/>
    <w:rsid w:val="00C35E63"/>
    <w:rsid w:val="00C3642F"/>
    <w:rsid w:val="00C41B5D"/>
    <w:rsid w:val="00C41EC9"/>
    <w:rsid w:val="00C42DDA"/>
    <w:rsid w:val="00C436AC"/>
    <w:rsid w:val="00C44BDB"/>
    <w:rsid w:val="00C4567B"/>
    <w:rsid w:val="00C45BF0"/>
    <w:rsid w:val="00C473B0"/>
    <w:rsid w:val="00C50A92"/>
    <w:rsid w:val="00C50CB4"/>
    <w:rsid w:val="00C528E2"/>
    <w:rsid w:val="00C53423"/>
    <w:rsid w:val="00C5430B"/>
    <w:rsid w:val="00C56EA0"/>
    <w:rsid w:val="00C60FA5"/>
    <w:rsid w:val="00C61BA0"/>
    <w:rsid w:val="00C622D1"/>
    <w:rsid w:val="00C63563"/>
    <w:rsid w:val="00C63C14"/>
    <w:rsid w:val="00C653D6"/>
    <w:rsid w:val="00C6715F"/>
    <w:rsid w:val="00C677B9"/>
    <w:rsid w:val="00C7202B"/>
    <w:rsid w:val="00C72E51"/>
    <w:rsid w:val="00C74420"/>
    <w:rsid w:val="00C766CE"/>
    <w:rsid w:val="00C771C6"/>
    <w:rsid w:val="00C8159D"/>
    <w:rsid w:val="00C82EE2"/>
    <w:rsid w:val="00C83C7A"/>
    <w:rsid w:val="00C8535C"/>
    <w:rsid w:val="00C85D25"/>
    <w:rsid w:val="00C860F3"/>
    <w:rsid w:val="00C86974"/>
    <w:rsid w:val="00C87091"/>
    <w:rsid w:val="00C872AC"/>
    <w:rsid w:val="00C9009C"/>
    <w:rsid w:val="00C92332"/>
    <w:rsid w:val="00C932EC"/>
    <w:rsid w:val="00C93B22"/>
    <w:rsid w:val="00C93D1F"/>
    <w:rsid w:val="00C94853"/>
    <w:rsid w:val="00C94A14"/>
    <w:rsid w:val="00C95BB1"/>
    <w:rsid w:val="00CA06BD"/>
    <w:rsid w:val="00CA1FC9"/>
    <w:rsid w:val="00CA56EA"/>
    <w:rsid w:val="00CA57F6"/>
    <w:rsid w:val="00CA7F1C"/>
    <w:rsid w:val="00CB1F92"/>
    <w:rsid w:val="00CB2C9A"/>
    <w:rsid w:val="00CB3669"/>
    <w:rsid w:val="00CB386A"/>
    <w:rsid w:val="00CB4759"/>
    <w:rsid w:val="00CB5CF3"/>
    <w:rsid w:val="00CB6D4E"/>
    <w:rsid w:val="00CB6E54"/>
    <w:rsid w:val="00CB7DA0"/>
    <w:rsid w:val="00CC04E0"/>
    <w:rsid w:val="00CC15DE"/>
    <w:rsid w:val="00CC24F8"/>
    <w:rsid w:val="00CC2BC8"/>
    <w:rsid w:val="00CC389A"/>
    <w:rsid w:val="00CC40EA"/>
    <w:rsid w:val="00CC4D4C"/>
    <w:rsid w:val="00CC4E5A"/>
    <w:rsid w:val="00CC6BA9"/>
    <w:rsid w:val="00CC7B2F"/>
    <w:rsid w:val="00CD3D05"/>
    <w:rsid w:val="00CD5D37"/>
    <w:rsid w:val="00CD5E59"/>
    <w:rsid w:val="00CD6EE8"/>
    <w:rsid w:val="00CE0107"/>
    <w:rsid w:val="00CE0653"/>
    <w:rsid w:val="00CE0BC6"/>
    <w:rsid w:val="00CE1417"/>
    <w:rsid w:val="00CE3228"/>
    <w:rsid w:val="00CE35DF"/>
    <w:rsid w:val="00CE469D"/>
    <w:rsid w:val="00CE5843"/>
    <w:rsid w:val="00CE5A4C"/>
    <w:rsid w:val="00CE7710"/>
    <w:rsid w:val="00CF052C"/>
    <w:rsid w:val="00CF17B7"/>
    <w:rsid w:val="00CF194E"/>
    <w:rsid w:val="00CF1A97"/>
    <w:rsid w:val="00CF6A7E"/>
    <w:rsid w:val="00CF7061"/>
    <w:rsid w:val="00CF7B18"/>
    <w:rsid w:val="00CF7B3C"/>
    <w:rsid w:val="00D00322"/>
    <w:rsid w:val="00D00E70"/>
    <w:rsid w:val="00D045C6"/>
    <w:rsid w:val="00D04647"/>
    <w:rsid w:val="00D061F5"/>
    <w:rsid w:val="00D07257"/>
    <w:rsid w:val="00D10449"/>
    <w:rsid w:val="00D117CD"/>
    <w:rsid w:val="00D11979"/>
    <w:rsid w:val="00D1197C"/>
    <w:rsid w:val="00D1198B"/>
    <w:rsid w:val="00D13AE3"/>
    <w:rsid w:val="00D1447C"/>
    <w:rsid w:val="00D1510F"/>
    <w:rsid w:val="00D1536F"/>
    <w:rsid w:val="00D15BF0"/>
    <w:rsid w:val="00D20C31"/>
    <w:rsid w:val="00D21BD5"/>
    <w:rsid w:val="00D22164"/>
    <w:rsid w:val="00D26AAB"/>
    <w:rsid w:val="00D26F00"/>
    <w:rsid w:val="00D2723F"/>
    <w:rsid w:val="00D278AC"/>
    <w:rsid w:val="00D30453"/>
    <w:rsid w:val="00D31321"/>
    <w:rsid w:val="00D32830"/>
    <w:rsid w:val="00D34280"/>
    <w:rsid w:val="00D343DB"/>
    <w:rsid w:val="00D36203"/>
    <w:rsid w:val="00D3633A"/>
    <w:rsid w:val="00D37F0A"/>
    <w:rsid w:val="00D40A04"/>
    <w:rsid w:val="00D410DA"/>
    <w:rsid w:val="00D42BB9"/>
    <w:rsid w:val="00D42CEE"/>
    <w:rsid w:val="00D43D74"/>
    <w:rsid w:val="00D448ED"/>
    <w:rsid w:val="00D4511F"/>
    <w:rsid w:val="00D46252"/>
    <w:rsid w:val="00D463B8"/>
    <w:rsid w:val="00D51B81"/>
    <w:rsid w:val="00D53BDB"/>
    <w:rsid w:val="00D53C23"/>
    <w:rsid w:val="00D54D54"/>
    <w:rsid w:val="00D55525"/>
    <w:rsid w:val="00D55DD7"/>
    <w:rsid w:val="00D56F2A"/>
    <w:rsid w:val="00D57A67"/>
    <w:rsid w:val="00D62051"/>
    <w:rsid w:val="00D620CB"/>
    <w:rsid w:val="00D62C0E"/>
    <w:rsid w:val="00D6316C"/>
    <w:rsid w:val="00D642F2"/>
    <w:rsid w:val="00D650C7"/>
    <w:rsid w:val="00D6658F"/>
    <w:rsid w:val="00D71518"/>
    <w:rsid w:val="00D72F22"/>
    <w:rsid w:val="00D75972"/>
    <w:rsid w:val="00D76405"/>
    <w:rsid w:val="00D76489"/>
    <w:rsid w:val="00D76C18"/>
    <w:rsid w:val="00D818E9"/>
    <w:rsid w:val="00D829C1"/>
    <w:rsid w:val="00D82A34"/>
    <w:rsid w:val="00D82D3E"/>
    <w:rsid w:val="00D84918"/>
    <w:rsid w:val="00D84A62"/>
    <w:rsid w:val="00D84DB6"/>
    <w:rsid w:val="00D851A3"/>
    <w:rsid w:val="00D85715"/>
    <w:rsid w:val="00D85EC7"/>
    <w:rsid w:val="00D8610B"/>
    <w:rsid w:val="00D86248"/>
    <w:rsid w:val="00D8644F"/>
    <w:rsid w:val="00D900D4"/>
    <w:rsid w:val="00D90627"/>
    <w:rsid w:val="00D906FA"/>
    <w:rsid w:val="00D9074F"/>
    <w:rsid w:val="00D92A32"/>
    <w:rsid w:val="00D95407"/>
    <w:rsid w:val="00DA0D40"/>
    <w:rsid w:val="00DA4175"/>
    <w:rsid w:val="00DA44EE"/>
    <w:rsid w:val="00DA6807"/>
    <w:rsid w:val="00DA6FAD"/>
    <w:rsid w:val="00DB05AF"/>
    <w:rsid w:val="00DB0AE1"/>
    <w:rsid w:val="00DB2221"/>
    <w:rsid w:val="00DB22F9"/>
    <w:rsid w:val="00DB24AB"/>
    <w:rsid w:val="00DB5354"/>
    <w:rsid w:val="00DB59F7"/>
    <w:rsid w:val="00DB6732"/>
    <w:rsid w:val="00DB6C53"/>
    <w:rsid w:val="00DB6DA0"/>
    <w:rsid w:val="00DB6E06"/>
    <w:rsid w:val="00DC0115"/>
    <w:rsid w:val="00DC0F59"/>
    <w:rsid w:val="00DC18E8"/>
    <w:rsid w:val="00DC1FC3"/>
    <w:rsid w:val="00DC2B5D"/>
    <w:rsid w:val="00DC3363"/>
    <w:rsid w:val="00DC48A0"/>
    <w:rsid w:val="00DC4A9E"/>
    <w:rsid w:val="00DC4D64"/>
    <w:rsid w:val="00DC5D1A"/>
    <w:rsid w:val="00DC5FD3"/>
    <w:rsid w:val="00DC745D"/>
    <w:rsid w:val="00DD0A33"/>
    <w:rsid w:val="00DD0BF1"/>
    <w:rsid w:val="00DD141D"/>
    <w:rsid w:val="00DD4C3F"/>
    <w:rsid w:val="00DD5197"/>
    <w:rsid w:val="00DD7B2E"/>
    <w:rsid w:val="00DE00C0"/>
    <w:rsid w:val="00DE092D"/>
    <w:rsid w:val="00DE1C2B"/>
    <w:rsid w:val="00DE24E2"/>
    <w:rsid w:val="00DE49FD"/>
    <w:rsid w:val="00DE6915"/>
    <w:rsid w:val="00DE7FAD"/>
    <w:rsid w:val="00DF2343"/>
    <w:rsid w:val="00DF28ED"/>
    <w:rsid w:val="00DF37BD"/>
    <w:rsid w:val="00DF516A"/>
    <w:rsid w:val="00DF5320"/>
    <w:rsid w:val="00DF6E2B"/>
    <w:rsid w:val="00E023EF"/>
    <w:rsid w:val="00E0564C"/>
    <w:rsid w:val="00E0645E"/>
    <w:rsid w:val="00E0657E"/>
    <w:rsid w:val="00E106DF"/>
    <w:rsid w:val="00E110BF"/>
    <w:rsid w:val="00E113BA"/>
    <w:rsid w:val="00E12C69"/>
    <w:rsid w:val="00E169F7"/>
    <w:rsid w:val="00E16C69"/>
    <w:rsid w:val="00E16CDC"/>
    <w:rsid w:val="00E200CD"/>
    <w:rsid w:val="00E2012C"/>
    <w:rsid w:val="00E212E0"/>
    <w:rsid w:val="00E2154E"/>
    <w:rsid w:val="00E217F0"/>
    <w:rsid w:val="00E22A0C"/>
    <w:rsid w:val="00E22C96"/>
    <w:rsid w:val="00E22D5E"/>
    <w:rsid w:val="00E23A00"/>
    <w:rsid w:val="00E24075"/>
    <w:rsid w:val="00E247A0"/>
    <w:rsid w:val="00E257B1"/>
    <w:rsid w:val="00E27A9B"/>
    <w:rsid w:val="00E302C6"/>
    <w:rsid w:val="00E31B24"/>
    <w:rsid w:val="00E32EA5"/>
    <w:rsid w:val="00E33F6A"/>
    <w:rsid w:val="00E34409"/>
    <w:rsid w:val="00E34EF2"/>
    <w:rsid w:val="00E36EB8"/>
    <w:rsid w:val="00E4113F"/>
    <w:rsid w:val="00E42615"/>
    <w:rsid w:val="00E43368"/>
    <w:rsid w:val="00E436AF"/>
    <w:rsid w:val="00E43AE5"/>
    <w:rsid w:val="00E44697"/>
    <w:rsid w:val="00E450B3"/>
    <w:rsid w:val="00E45C7D"/>
    <w:rsid w:val="00E50720"/>
    <w:rsid w:val="00E53C5E"/>
    <w:rsid w:val="00E54216"/>
    <w:rsid w:val="00E57184"/>
    <w:rsid w:val="00E57737"/>
    <w:rsid w:val="00E60FAD"/>
    <w:rsid w:val="00E61525"/>
    <w:rsid w:val="00E623A3"/>
    <w:rsid w:val="00E633DF"/>
    <w:rsid w:val="00E6459E"/>
    <w:rsid w:val="00E6580E"/>
    <w:rsid w:val="00E66ADA"/>
    <w:rsid w:val="00E73C51"/>
    <w:rsid w:val="00E74B14"/>
    <w:rsid w:val="00E76C84"/>
    <w:rsid w:val="00E77256"/>
    <w:rsid w:val="00E814F3"/>
    <w:rsid w:val="00E8173E"/>
    <w:rsid w:val="00E8213D"/>
    <w:rsid w:val="00E82DAB"/>
    <w:rsid w:val="00E83394"/>
    <w:rsid w:val="00E845C1"/>
    <w:rsid w:val="00E86048"/>
    <w:rsid w:val="00E8609C"/>
    <w:rsid w:val="00E9016F"/>
    <w:rsid w:val="00E90A56"/>
    <w:rsid w:val="00E9114C"/>
    <w:rsid w:val="00E9121D"/>
    <w:rsid w:val="00E915E6"/>
    <w:rsid w:val="00E92B3D"/>
    <w:rsid w:val="00E939AD"/>
    <w:rsid w:val="00E93DBB"/>
    <w:rsid w:val="00E94716"/>
    <w:rsid w:val="00E957D7"/>
    <w:rsid w:val="00E96749"/>
    <w:rsid w:val="00E97901"/>
    <w:rsid w:val="00E97FE7"/>
    <w:rsid w:val="00EA1FC4"/>
    <w:rsid w:val="00EA2F5B"/>
    <w:rsid w:val="00EA4FC8"/>
    <w:rsid w:val="00EA5C35"/>
    <w:rsid w:val="00EA7D36"/>
    <w:rsid w:val="00EB3987"/>
    <w:rsid w:val="00EB519B"/>
    <w:rsid w:val="00EB5994"/>
    <w:rsid w:val="00EB6E4E"/>
    <w:rsid w:val="00EC0AC6"/>
    <w:rsid w:val="00EC187E"/>
    <w:rsid w:val="00EC1B34"/>
    <w:rsid w:val="00EC2633"/>
    <w:rsid w:val="00EC3ED7"/>
    <w:rsid w:val="00EC633F"/>
    <w:rsid w:val="00ED3FBE"/>
    <w:rsid w:val="00ED424F"/>
    <w:rsid w:val="00ED4A36"/>
    <w:rsid w:val="00ED6993"/>
    <w:rsid w:val="00ED7FB9"/>
    <w:rsid w:val="00EE10B3"/>
    <w:rsid w:val="00EE1173"/>
    <w:rsid w:val="00EE1C38"/>
    <w:rsid w:val="00EE202E"/>
    <w:rsid w:val="00EE3E21"/>
    <w:rsid w:val="00EE3F37"/>
    <w:rsid w:val="00EE6892"/>
    <w:rsid w:val="00EE6D2D"/>
    <w:rsid w:val="00EF0083"/>
    <w:rsid w:val="00EF4451"/>
    <w:rsid w:val="00EF623E"/>
    <w:rsid w:val="00EF6575"/>
    <w:rsid w:val="00EF7359"/>
    <w:rsid w:val="00F0106A"/>
    <w:rsid w:val="00F01A38"/>
    <w:rsid w:val="00F027E6"/>
    <w:rsid w:val="00F04028"/>
    <w:rsid w:val="00F06EF4"/>
    <w:rsid w:val="00F06EFA"/>
    <w:rsid w:val="00F071D0"/>
    <w:rsid w:val="00F07292"/>
    <w:rsid w:val="00F07537"/>
    <w:rsid w:val="00F07DFB"/>
    <w:rsid w:val="00F10CD4"/>
    <w:rsid w:val="00F13BB7"/>
    <w:rsid w:val="00F1468A"/>
    <w:rsid w:val="00F152D6"/>
    <w:rsid w:val="00F16EA2"/>
    <w:rsid w:val="00F206AC"/>
    <w:rsid w:val="00F213CA"/>
    <w:rsid w:val="00F21712"/>
    <w:rsid w:val="00F2260B"/>
    <w:rsid w:val="00F23568"/>
    <w:rsid w:val="00F247C3"/>
    <w:rsid w:val="00F262A8"/>
    <w:rsid w:val="00F26DA2"/>
    <w:rsid w:val="00F32111"/>
    <w:rsid w:val="00F339C9"/>
    <w:rsid w:val="00F400FF"/>
    <w:rsid w:val="00F44615"/>
    <w:rsid w:val="00F44C87"/>
    <w:rsid w:val="00F45086"/>
    <w:rsid w:val="00F45257"/>
    <w:rsid w:val="00F50873"/>
    <w:rsid w:val="00F51BA5"/>
    <w:rsid w:val="00F526AD"/>
    <w:rsid w:val="00F52ADF"/>
    <w:rsid w:val="00F5340F"/>
    <w:rsid w:val="00F552D0"/>
    <w:rsid w:val="00F572F5"/>
    <w:rsid w:val="00F6094E"/>
    <w:rsid w:val="00F609D9"/>
    <w:rsid w:val="00F612BF"/>
    <w:rsid w:val="00F62AC8"/>
    <w:rsid w:val="00F62CA9"/>
    <w:rsid w:val="00F635F7"/>
    <w:rsid w:val="00F636DE"/>
    <w:rsid w:val="00F64AA4"/>
    <w:rsid w:val="00F708BF"/>
    <w:rsid w:val="00F71A98"/>
    <w:rsid w:val="00F73849"/>
    <w:rsid w:val="00F746E5"/>
    <w:rsid w:val="00F74EBE"/>
    <w:rsid w:val="00F75EAA"/>
    <w:rsid w:val="00F76718"/>
    <w:rsid w:val="00F809B6"/>
    <w:rsid w:val="00F80D55"/>
    <w:rsid w:val="00F826AA"/>
    <w:rsid w:val="00F82C08"/>
    <w:rsid w:val="00F830A1"/>
    <w:rsid w:val="00F83FC3"/>
    <w:rsid w:val="00F863C2"/>
    <w:rsid w:val="00F869A6"/>
    <w:rsid w:val="00F86FDF"/>
    <w:rsid w:val="00F91DB7"/>
    <w:rsid w:val="00F931C8"/>
    <w:rsid w:val="00F96F31"/>
    <w:rsid w:val="00FA01CC"/>
    <w:rsid w:val="00FA0677"/>
    <w:rsid w:val="00FA0A7E"/>
    <w:rsid w:val="00FA1362"/>
    <w:rsid w:val="00FA15E6"/>
    <w:rsid w:val="00FA1CA8"/>
    <w:rsid w:val="00FA42AF"/>
    <w:rsid w:val="00FA4556"/>
    <w:rsid w:val="00FA479A"/>
    <w:rsid w:val="00FA4F79"/>
    <w:rsid w:val="00FA5232"/>
    <w:rsid w:val="00FA67DF"/>
    <w:rsid w:val="00FA74C1"/>
    <w:rsid w:val="00FB0A9F"/>
    <w:rsid w:val="00FB1940"/>
    <w:rsid w:val="00FB1DD0"/>
    <w:rsid w:val="00FB3364"/>
    <w:rsid w:val="00FB3CCA"/>
    <w:rsid w:val="00FB3E37"/>
    <w:rsid w:val="00FB455C"/>
    <w:rsid w:val="00FB52BA"/>
    <w:rsid w:val="00FB6C90"/>
    <w:rsid w:val="00FB72E3"/>
    <w:rsid w:val="00FB78BA"/>
    <w:rsid w:val="00FC1F25"/>
    <w:rsid w:val="00FC2645"/>
    <w:rsid w:val="00FC28DD"/>
    <w:rsid w:val="00FC3A6C"/>
    <w:rsid w:val="00FC4024"/>
    <w:rsid w:val="00FC783A"/>
    <w:rsid w:val="00FC7B1A"/>
    <w:rsid w:val="00FD1E31"/>
    <w:rsid w:val="00FD22C5"/>
    <w:rsid w:val="00FD3269"/>
    <w:rsid w:val="00FD683B"/>
    <w:rsid w:val="00FD6E56"/>
    <w:rsid w:val="00FE11B7"/>
    <w:rsid w:val="00FE3321"/>
    <w:rsid w:val="00FE338C"/>
    <w:rsid w:val="00FE4D65"/>
    <w:rsid w:val="00FF15CD"/>
    <w:rsid w:val="00FF1993"/>
    <w:rsid w:val="00FF22B4"/>
    <w:rsid w:val="00FF2814"/>
    <w:rsid w:val="00FF34AD"/>
    <w:rsid w:val="00FF380D"/>
    <w:rsid w:val="00FF414A"/>
    <w:rsid w:val="09B36ED9"/>
    <w:rsid w:val="1886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459DAA"/>
  <w15:chartTrackingRefBased/>
  <w15:docId w15:val="{DD0CA776-8591-4BE8-BB8D-71900C4AF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inorHAnsi" w:hAnsiTheme="maj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2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2"/>
    <w:rsid w:val="00011D1B"/>
    <w:rPr>
      <w:rFonts w:asciiTheme="minorHAnsi" w:hAnsiTheme="minorHAnsi"/>
    </w:rPr>
  </w:style>
  <w:style w:type="paragraph" w:styleId="Heading1">
    <w:name w:val="heading 1"/>
    <w:aliases w:val="CS - Heading 1"/>
    <w:next w:val="CS-Body"/>
    <w:link w:val="Heading1Char"/>
    <w:qFormat/>
    <w:rsid w:val="00B671D9"/>
    <w:pPr>
      <w:pageBreakBefore/>
      <w:numPr>
        <w:numId w:val="7"/>
      </w:numPr>
      <w:spacing w:after="200"/>
      <w:outlineLvl w:val="0"/>
    </w:pPr>
    <w:rPr>
      <w:b/>
      <w:color w:val="666666" w:themeColor="text2"/>
      <w:kern w:val="48"/>
      <w:sz w:val="48"/>
    </w:rPr>
  </w:style>
  <w:style w:type="paragraph" w:styleId="Heading2">
    <w:name w:val="heading 2"/>
    <w:aliases w:val="CS - Heading 2"/>
    <w:next w:val="CS-Body"/>
    <w:link w:val="Heading2Char"/>
    <w:qFormat/>
    <w:rsid w:val="009E7D0F"/>
    <w:pPr>
      <w:keepNext/>
      <w:keepLines/>
      <w:numPr>
        <w:ilvl w:val="1"/>
        <w:numId w:val="7"/>
      </w:numPr>
      <w:spacing w:before="720" w:after="120"/>
      <w:ind w:left="619" w:hanging="619"/>
      <w:outlineLvl w:val="1"/>
    </w:pPr>
    <w:rPr>
      <w:rFonts w:eastAsiaTheme="majorEastAsia" w:cstheme="majorBidi"/>
      <w:b/>
      <w:color w:val="666666" w:themeColor="text2"/>
      <w:sz w:val="32"/>
      <w:szCs w:val="26"/>
    </w:rPr>
  </w:style>
  <w:style w:type="paragraph" w:styleId="Heading3">
    <w:name w:val="heading 3"/>
    <w:aliases w:val="CS - Heading 3"/>
    <w:next w:val="CS-Body"/>
    <w:link w:val="Heading3Char"/>
    <w:qFormat/>
    <w:rsid w:val="00C528E2"/>
    <w:pPr>
      <w:keepNext/>
      <w:keepLines/>
      <w:numPr>
        <w:ilvl w:val="2"/>
        <w:numId w:val="7"/>
      </w:numPr>
      <w:spacing w:before="240" w:after="120"/>
      <w:contextualSpacing/>
      <w:outlineLvl w:val="2"/>
    </w:pPr>
    <w:rPr>
      <w:rFonts w:asciiTheme="minorHAnsi" w:eastAsiaTheme="majorEastAsia" w:hAnsiTheme="minorHAnsi" w:cstheme="majorBidi"/>
      <w:b/>
      <w:color w:val="666666" w:themeColor="text2"/>
      <w:sz w:val="24"/>
      <w:szCs w:val="24"/>
    </w:rPr>
  </w:style>
  <w:style w:type="paragraph" w:styleId="Heading4">
    <w:name w:val="heading 4"/>
    <w:aliases w:val="CS - Heading 4"/>
    <w:link w:val="Heading4Char"/>
    <w:uiPriority w:val="9"/>
    <w:unhideWhenUsed/>
    <w:qFormat/>
    <w:rsid w:val="008134B9"/>
    <w:pPr>
      <w:keepNext/>
      <w:spacing w:before="120" w:after="120"/>
      <w:outlineLvl w:val="3"/>
    </w:pPr>
    <w:rPr>
      <w:rFonts w:eastAsia="Times" w:cs="Times New Roman"/>
      <w:b/>
      <w:color w:val="666666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4D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4DB8"/>
  </w:style>
  <w:style w:type="paragraph" w:styleId="Footer">
    <w:name w:val="footer"/>
    <w:aliases w:val="CS - Footer"/>
    <w:link w:val="FooterChar"/>
    <w:uiPriority w:val="99"/>
    <w:unhideWhenUsed/>
    <w:qFormat/>
    <w:rsid w:val="00A159B9"/>
    <w:pPr>
      <w:spacing w:line="240" w:lineRule="exact"/>
    </w:pPr>
    <w:rPr>
      <w:rFonts w:asciiTheme="minorHAnsi" w:hAnsiTheme="minorHAnsi"/>
      <w:color w:val="002D62" w:themeColor="accent1"/>
      <w:sz w:val="16"/>
    </w:rPr>
  </w:style>
  <w:style w:type="character" w:customStyle="1" w:styleId="FooterChar">
    <w:name w:val="Footer Char"/>
    <w:aliases w:val="CS - Footer Char"/>
    <w:basedOn w:val="DefaultParagraphFont"/>
    <w:link w:val="Footer"/>
    <w:uiPriority w:val="99"/>
    <w:rsid w:val="00A159B9"/>
    <w:rPr>
      <w:rFonts w:asciiTheme="minorHAnsi" w:hAnsiTheme="minorHAnsi"/>
      <w:color w:val="002D62" w:themeColor="accent1"/>
      <w:sz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4DB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4DB8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C2EAE"/>
    <w:pPr>
      <w:spacing w:line="280" w:lineRule="exact"/>
    </w:pPr>
    <w:rPr>
      <w:rFonts w:asciiTheme="minorHAnsi" w:hAnsiTheme="minorHAnsi"/>
      <w:color w:val="666666" w:themeColor="text2"/>
    </w:rPr>
    <w:tblPr>
      <w:tblStyleRowBandSize w:val="1"/>
      <w:tblBorders>
        <w:bottom w:val="single" w:sz="18" w:space="0" w:color="CCCCCC" w:themeColor="background2"/>
        <w:insideH w:val="single" w:sz="4" w:space="0" w:color="CCCCCC" w:themeColor="background2"/>
        <w:insideV w:val="single" w:sz="4" w:space="0" w:color="CCCCCC" w:themeColor="background2"/>
      </w:tblBorders>
      <w:tblCellMar>
        <w:top w:w="72" w:type="dxa"/>
        <w:left w:w="72" w:type="dxa"/>
        <w:bottom w:w="72" w:type="dxa"/>
        <w:right w:w="72" w:type="dxa"/>
      </w:tblCellMar>
    </w:tblPr>
    <w:tcPr>
      <w:shd w:val="clear" w:color="auto" w:fill="FFFFFF" w:themeFill="background1"/>
      <w:vAlign w:val="center"/>
    </w:tcPr>
    <w:tblStylePr w:type="firstRow">
      <w:pPr>
        <w:jc w:val="left"/>
      </w:pPr>
      <w:rPr>
        <w:rFonts w:asciiTheme="majorHAnsi" w:hAnsiTheme="majorHAnsi"/>
        <w:b/>
        <w:i w:val="0"/>
        <w:color w:val="FFFFFF" w:themeColor="background1"/>
        <w:sz w:val="20"/>
        <w:u w:val="none"/>
      </w:rPr>
      <w:tblPr/>
      <w:tcPr>
        <w:tcBorders>
          <w:bottom w:val="single" w:sz="24" w:space="0" w:color="55C5E9" w:themeColor="accent3"/>
        </w:tcBorders>
        <w:shd w:val="clear" w:color="auto" w:fill="002D62" w:themeFill="accent1"/>
      </w:tcPr>
    </w:tblStylePr>
    <w:tblStylePr w:type="firstCol">
      <w:rPr>
        <w:rFonts w:asciiTheme="minorHAnsi" w:hAnsiTheme="minorHAnsi"/>
        <w:color w:val="666666" w:themeColor="text2"/>
        <w:sz w:val="20"/>
      </w:r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464DB8"/>
    <w:rPr>
      <w:color w:val="808080"/>
    </w:rPr>
  </w:style>
  <w:style w:type="paragraph" w:customStyle="1" w:styleId="CS-CoverTitle">
    <w:name w:val="CS - Cover Title"/>
    <w:next w:val="CS-Instructions"/>
    <w:link w:val="CS-CoverTitleChar"/>
    <w:uiPriority w:val="2"/>
    <w:qFormat/>
    <w:rsid w:val="00000C02"/>
    <w:pPr>
      <w:spacing w:after="280" w:line="880" w:lineRule="exact"/>
      <w:contextualSpacing/>
    </w:pPr>
    <w:rPr>
      <w:rFonts w:ascii="Arial Black" w:hAnsi="Arial Black" w:cs="Arial"/>
      <w:color w:val="002D62"/>
      <w:sz w:val="72"/>
      <w:szCs w:val="80"/>
    </w:rPr>
  </w:style>
  <w:style w:type="paragraph" w:customStyle="1" w:styleId="CS-Instructions">
    <w:name w:val="CS - Instructions"/>
    <w:link w:val="CS-InstructionsChar"/>
    <w:uiPriority w:val="2"/>
    <w:qFormat/>
    <w:rsid w:val="005B1CC8"/>
    <w:pPr>
      <w:spacing w:after="280"/>
      <w:contextualSpacing/>
    </w:pPr>
    <w:rPr>
      <w:rFonts w:cs="Arial"/>
      <w:color w:val="666666" w:themeColor="text2"/>
      <w:sz w:val="32"/>
      <w:szCs w:val="72"/>
    </w:rPr>
  </w:style>
  <w:style w:type="character" w:customStyle="1" w:styleId="CS-CoverTitleChar">
    <w:name w:val="CS - Cover Title Char"/>
    <w:basedOn w:val="DefaultParagraphFont"/>
    <w:link w:val="CS-CoverTitle"/>
    <w:uiPriority w:val="2"/>
    <w:rsid w:val="00011D1B"/>
    <w:rPr>
      <w:rFonts w:ascii="Arial Black" w:hAnsi="Arial Black" w:cs="Arial"/>
      <w:color w:val="002D62"/>
      <w:sz w:val="72"/>
      <w:szCs w:val="80"/>
    </w:rPr>
  </w:style>
  <w:style w:type="character" w:customStyle="1" w:styleId="CS-InstructionsChar">
    <w:name w:val="CS - Instructions Char"/>
    <w:basedOn w:val="DefaultParagraphFont"/>
    <w:link w:val="CS-Instructions"/>
    <w:uiPriority w:val="2"/>
    <w:rsid w:val="004449EA"/>
    <w:rPr>
      <w:rFonts w:cs="Arial"/>
      <w:color w:val="666666" w:themeColor="text2"/>
      <w:sz w:val="32"/>
      <w:szCs w:val="72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8B2FD4"/>
    <w:pPr>
      <w:ind w:left="200" w:hanging="200"/>
    </w:pPr>
  </w:style>
  <w:style w:type="character" w:customStyle="1" w:styleId="Heading2Char">
    <w:name w:val="Heading 2 Char"/>
    <w:aliases w:val="CS - Heading 2 Char"/>
    <w:basedOn w:val="DefaultParagraphFont"/>
    <w:link w:val="Heading2"/>
    <w:rsid w:val="009E7D0F"/>
    <w:rPr>
      <w:rFonts w:eastAsiaTheme="majorEastAsia" w:cstheme="majorBidi"/>
      <w:b/>
      <w:color w:val="666666" w:themeColor="text2"/>
      <w:sz w:val="32"/>
      <w:szCs w:val="26"/>
    </w:rPr>
  </w:style>
  <w:style w:type="character" w:customStyle="1" w:styleId="Heading3Char">
    <w:name w:val="Heading 3 Char"/>
    <w:aliases w:val="CS - Heading 3 Char"/>
    <w:basedOn w:val="DefaultParagraphFont"/>
    <w:link w:val="Heading3"/>
    <w:rsid w:val="00B6361F"/>
    <w:rPr>
      <w:rFonts w:asciiTheme="minorHAnsi" w:eastAsiaTheme="majorEastAsia" w:hAnsiTheme="minorHAnsi" w:cstheme="majorBidi"/>
      <w:b/>
      <w:color w:val="666666" w:themeColor="text2"/>
      <w:sz w:val="24"/>
      <w:szCs w:val="24"/>
    </w:rPr>
  </w:style>
  <w:style w:type="character" w:customStyle="1" w:styleId="Heading1Char">
    <w:name w:val="Heading 1 Char"/>
    <w:aliases w:val="CS - Heading 1 Char"/>
    <w:basedOn w:val="DefaultParagraphFont"/>
    <w:link w:val="Heading1"/>
    <w:rsid w:val="00B671D9"/>
    <w:rPr>
      <w:b/>
      <w:color w:val="666666" w:themeColor="text2"/>
      <w:kern w:val="48"/>
      <w:sz w:val="48"/>
    </w:rPr>
  </w:style>
  <w:style w:type="character" w:styleId="Hyperlink">
    <w:name w:val="Hyperlink"/>
    <w:basedOn w:val="DefaultParagraphFont"/>
    <w:uiPriority w:val="99"/>
    <w:unhideWhenUsed/>
    <w:rsid w:val="00464DB8"/>
    <w:rPr>
      <w:color w:val="FDB913" w:themeColor="hyperlink"/>
      <w:u w:val="single"/>
    </w:rPr>
  </w:style>
  <w:style w:type="paragraph" w:styleId="TOC1">
    <w:name w:val="toc 1"/>
    <w:link w:val="TOC1Char"/>
    <w:uiPriority w:val="39"/>
    <w:unhideWhenUsed/>
    <w:rsid w:val="0048277B"/>
    <w:pPr>
      <w:tabs>
        <w:tab w:val="right" w:leader="dot" w:pos="10070"/>
      </w:tabs>
      <w:spacing w:after="120"/>
    </w:pPr>
    <w:rPr>
      <w:rFonts w:asciiTheme="minorHAnsi" w:hAnsiTheme="minorHAnsi"/>
      <w:b/>
      <w:noProof/>
      <w:color w:val="666666" w:themeColor="text2"/>
      <w:szCs w:val="18"/>
    </w:rPr>
  </w:style>
  <w:style w:type="paragraph" w:styleId="ListParagraph">
    <w:name w:val="List Paragraph"/>
    <w:basedOn w:val="Normal"/>
    <w:autoRedefine/>
    <w:uiPriority w:val="34"/>
    <w:qFormat/>
    <w:rsid w:val="00955C1B"/>
    <w:pPr>
      <w:numPr>
        <w:numId w:val="10"/>
      </w:numPr>
      <w:spacing w:after="120"/>
      <w:contextualSpacing/>
    </w:pPr>
  </w:style>
  <w:style w:type="paragraph" w:styleId="ListBullet">
    <w:name w:val="List Bullet"/>
    <w:aliases w:val="CS - List Bullet"/>
    <w:link w:val="ListBulletChar"/>
    <w:uiPriority w:val="1"/>
    <w:qFormat/>
    <w:rsid w:val="008748B0"/>
    <w:pPr>
      <w:numPr>
        <w:numId w:val="9"/>
      </w:numPr>
      <w:tabs>
        <w:tab w:val="left" w:pos="0"/>
        <w:tab w:val="left" w:pos="360"/>
        <w:tab w:val="left" w:pos="720"/>
        <w:tab w:val="left" w:pos="1080"/>
      </w:tabs>
      <w:spacing w:after="120"/>
    </w:pPr>
    <w:rPr>
      <w:rFonts w:asciiTheme="minorHAnsi" w:hAnsiTheme="minorHAnsi"/>
      <w:color w:val="666666" w:themeColor="text2"/>
    </w:rPr>
  </w:style>
  <w:style w:type="paragraph" w:styleId="ListBullet2">
    <w:name w:val="List Bullet 2"/>
    <w:basedOn w:val="Normal"/>
    <w:autoRedefine/>
    <w:uiPriority w:val="99"/>
    <w:semiHidden/>
    <w:unhideWhenUsed/>
    <w:qFormat/>
    <w:rsid w:val="003962CF"/>
    <w:pPr>
      <w:numPr>
        <w:numId w:val="2"/>
      </w:numPr>
      <w:contextualSpacing/>
    </w:pPr>
  </w:style>
  <w:style w:type="paragraph" w:styleId="ListBullet3">
    <w:name w:val="List Bullet 3"/>
    <w:basedOn w:val="Normal"/>
    <w:autoRedefine/>
    <w:uiPriority w:val="99"/>
    <w:semiHidden/>
    <w:unhideWhenUsed/>
    <w:qFormat/>
    <w:rsid w:val="003962CF"/>
    <w:pPr>
      <w:numPr>
        <w:numId w:val="3"/>
      </w:numPr>
      <w:contextualSpacing/>
    </w:pPr>
  </w:style>
  <w:style w:type="paragraph" w:styleId="ListBullet4">
    <w:name w:val="List Bullet 4"/>
    <w:basedOn w:val="Normal"/>
    <w:autoRedefine/>
    <w:uiPriority w:val="99"/>
    <w:semiHidden/>
    <w:unhideWhenUsed/>
    <w:qFormat/>
    <w:rsid w:val="003962CF"/>
    <w:pPr>
      <w:numPr>
        <w:numId w:val="4"/>
      </w:numPr>
      <w:contextualSpacing/>
    </w:pPr>
  </w:style>
  <w:style w:type="numbering" w:customStyle="1" w:styleId="CroweLists">
    <w:name w:val="Crowe Lists"/>
    <w:uiPriority w:val="99"/>
    <w:rsid w:val="00DA4175"/>
    <w:pPr>
      <w:numPr>
        <w:numId w:val="1"/>
      </w:numPr>
    </w:pPr>
  </w:style>
  <w:style w:type="paragraph" w:customStyle="1" w:styleId="CS-PriorityTitle">
    <w:name w:val="CS - Priority Title"/>
    <w:link w:val="CS-PriorityTitleChar"/>
    <w:uiPriority w:val="2"/>
    <w:qFormat/>
    <w:rsid w:val="00E44697"/>
    <w:pPr>
      <w:framePr w:hSpace="180" w:wrap="around" w:vAnchor="page" w:hAnchor="page" w:x="8101" w:y="2881"/>
    </w:pPr>
    <w:rPr>
      <w:rFonts w:asciiTheme="minorHAnsi" w:hAnsiTheme="minorHAnsi"/>
      <w:b/>
      <w:color w:val="666666" w:themeColor="text2"/>
      <w:sz w:val="16"/>
      <w:szCs w:val="16"/>
    </w:rPr>
  </w:style>
  <w:style w:type="paragraph" w:styleId="TOC2">
    <w:name w:val="toc 2"/>
    <w:next w:val="CS-Body"/>
    <w:link w:val="TOC2Char"/>
    <w:autoRedefine/>
    <w:uiPriority w:val="39"/>
    <w:unhideWhenUsed/>
    <w:rsid w:val="00773139"/>
    <w:pPr>
      <w:tabs>
        <w:tab w:val="right" w:leader="dot" w:pos="10070"/>
      </w:tabs>
      <w:spacing w:line="280" w:lineRule="exact"/>
      <w:ind w:left="202"/>
    </w:pPr>
    <w:rPr>
      <w:rFonts w:asciiTheme="minorHAnsi" w:hAnsiTheme="minorHAnsi"/>
      <w:noProof/>
      <w:color w:val="666666" w:themeColor="text2"/>
    </w:rPr>
  </w:style>
  <w:style w:type="paragraph" w:styleId="TOC3">
    <w:name w:val="toc 3"/>
    <w:next w:val="Normal"/>
    <w:link w:val="TOC3Char"/>
    <w:autoRedefine/>
    <w:uiPriority w:val="39"/>
    <w:unhideWhenUsed/>
    <w:rsid w:val="00773139"/>
    <w:pPr>
      <w:tabs>
        <w:tab w:val="right" w:leader="dot" w:pos="10070"/>
      </w:tabs>
      <w:spacing w:line="280" w:lineRule="exact"/>
      <w:ind w:left="403"/>
    </w:pPr>
    <w:rPr>
      <w:rFonts w:asciiTheme="minorHAnsi" w:hAnsiTheme="minorHAnsi"/>
      <w:noProof/>
      <w:color w:val="CCCCCC" w:themeColor="background2"/>
    </w:rPr>
  </w:style>
  <w:style w:type="paragraph" w:styleId="IndexHeading">
    <w:name w:val="index heading"/>
    <w:basedOn w:val="Normal"/>
    <w:next w:val="Index1"/>
    <w:uiPriority w:val="99"/>
    <w:semiHidden/>
    <w:unhideWhenUsed/>
    <w:rsid w:val="008B2FD4"/>
    <w:rPr>
      <w:rFonts w:asciiTheme="majorHAnsi" w:eastAsiaTheme="majorEastAsia" w:hAnsiTheme="majorHAnsi" w:cstheme="majorBidi"/>
      <w:b/>
      <w:bCs/>
    </w:rPr>
  </w:style>
  <w:style w:type="table" w:styleId="TableGridLight">
    <w:name w:val="Grid Table Light"/>
    <w:basedOn w:val="TableNormal"/>
    <w:uiPriority w:val="40"/>
    <w:rsid w:val="00426B4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3">
    <w:name w:val="Plain Table 3"/>
    <w:basedOn w:val="TableNormal"/>
    <w:uiPriority w:val="43"/>
    <w:rsid w:val="00426B4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426B4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Checklist">
    <w:name w:val="Checklist"/>
    <w:basedOn w:val="TableNormal"/>
    <w:uiPriority w:val="99"/>
    <w:rsid w:val="00426B4F"/>
    <w:rPr>
      <w:color w:val="666666" w:themeColor="text2"/>
      <w:sz w:val="16"/>
    </w:rPr>
    <w:tblPr/>
    <w:tcPr>
      <w:vAlign w:val="center"/>
    </w:tcPr>
    <w:tblStylePr w:type="firstCol">
      <w:tblPr/>
      <w:tcPr>
        <w:shd w:val="clear" w:color="auto" w:fill="E6E7E8"/>
      </w:tcPr>
    </w:tblStylePr>
    <w:tblStylePr w:type="lastCol">
      <w:tblPr/>
      <w:tcPr>
        <w:shd w:val="clear" w:color="auto" w:fill="55C5E9" w:themeFill="accent3"/>
      </w:tcPr>
    </w:tblStylePr>
  </w:style>
  <w:style w:type="character" w:customStyle="1" w:styleId="ListBulletChar">
    <w:name w:val="List Bullet Char"/>
    <w:aliases w:val="CS - List Bullet Char"/>
    <w:basedOn w:val="DefaultParagraphFont"/>
    <w:link w:val="ListBullet"/>
    <w:uiPriority w:val="1"/>
    <w:rsid w:val="004449EA"/>
    <w:rPr>
      <w:rFonts w:asciiTheme="minorHAnsi" w:hAnsiTheme="minorHAnsi"/>
      <w:color w:val="666666" w:themeColor="text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855DF"/>
    <w:rPr>
      <w:color w:val="808080"/>
      <w:shd w:val="clear" w:color="auto" w:fill="E6E6E6"/>
    </w:rPr>
  </w:style>
  <w:style w:type="character" w:styleId="Strong">
    <w:name w:val="Strong"/>
    <w:aliases w:val="CS - Strong"/>
    <w:basedOn w:val="DefaultParagraphFont"/>
    <w:qFormat/>
    <w:rsid w:val="00012372"/>
    <w:rPr>
      <w:b/>
      <w:bCs/>
    </w:rPr>
  </w:style>
  <w:style w:type="paragraph" w:customStyle="1" w:styleId="CroweHeading1">
    <w:name w:val="Crowe Heading 1"/>
    <w:basedOn w:val="Normal"/>
    <w:uiPriority w:val="4"/>
    <w:rsid w:val="00BB6A4A"/>
    <w:pPr>
      <w:widowControl w:val="0"/>
      <w:kinsoku w:val="0"/>
      <w:overflowPunct w:val="0"/>
      <w:autoSpaceDE w:val="0"/>
      <w:autoSpaceDN w:val="0"/>
      <w:adjustRightInd w:val="0"/>
      <w:spacing w:after="120"/>
    </w:pPr>
    <w:rPr>
      <w:rFonts w:eastAsiaTheme="minorEastAsia" w:cs="Times New Roman"/>
      <w:color w:val="000000" w:themeColor="text1"/>
      <w:sz w:val="36"/>
      <w:szCs w:val="36"/>
    </w:rPr>
  </w:style>
  <w:style w:type="paragraph" w:customStyle="1" w:styleId="CroweTableHeaderColumnTitle">
    <w:name w:val="Crowe Table Header/Column Title"/>
    <w:basedOn w:val="Normal"/>
    <w:uiPriority w:val="4"/>
    <w:rsid w:val="00BB6A4A"/>
    <w:pPr>
      <w:widowControl w:val="0"/>
      <w:autoSpaceDE w:val="0"/>
      <w:autoSpaceDN w:val="0"/>
      <w:adjustRightInd w:val="0"/>
      <w:spacing w:before="40" w:after="40"/>
      <w:jc w:val="center"/>
    </w:pPr>
    <w:rPr>
      <w:rFonts w:eastAsiaTheme="minorEastAsia" w:cs="Arial"/>
      <w:color w:val="FFFFFF" w:themeColor="background1"/>
      <w:szCs w:val="24"/>
    </w:rPr>
  </w:style>
  <w:style w:type="paragraph" w:customStyle="1" w:styleId="CroweTableCopy">
    <w:name w:val="Crowe Table Copy"/>
    <w:basedOn w:val="Normal"/>
    <w:link w:val="CroweTableCopyChar"/>
    <w:autoRedefine/>
    <w:uiPriority w:val="4"/>
    <w:rsid w:val="004F2477"/>
    <w:pPr>
      <w:widowControl w:val="0"/>
      <w:autoSpaceDE w:val="0"/>
      <w:autoSpaceDN w:val="0"/>
      <w:adjustRightInd w:val="0"/>
      <w:spacing w:line="280" w:lineRule="exact"/>
    </w:pPr>
    <w:rPr>
      <w:rFonts w:eastAsia="Times New Roman" w:cs="Times New Roman"/>
      <w:szCs w:val="24"/>
    </w:rPr>
  </w:style>
  <w:style w:type="character" w:customStyle="1" w:styleId="CroweTableCopyChar">
    <w:name w:val="Crowe Table Copy Char"/>
    <w:basedOn w:val="DefaultParagraphFont"/>
    <w:link w:val="CroweTableCopy"/>
    <w:uiPriority w:val="4"/>
    <w:locked/>
    <w:rsid w:val="00B6361F"/>
    <w:rPr>
      <w:rFonts w:asciiTheme="minorHAnsi" w:eastAsia="Times New Roman" w:hAnsiTheme="minorHAnsi" w:cs="Times New Roman"/>
      <w:szCs w:val="24"/>
    </w:rPr>
  </w:style>
  <w:style w:type="paragraph" w:customStyle="1" w:styleId="CS-PriorityDescription">
    <w:name w:val="CS - Priority Description"/>
    <w:link w:val="CS-PriorityDescriptionChar"/>
    <w:uiPriority w:val="2"/>
    <w:qFormat/>
    <w:rsid w:val="008E1504"/>
    <w:pPr>
      <w:spacing w:after="120" w:line="220" w:lineRule="exact"/>
      <w:contextualSpacing/>
    </w:pPr>
    <w:rPr>
      <w:rFonts w:asciiTheme="minorHAnsi" w:eastAsia="Times" w:hAnsiTheme="minorHAnsi" w:cs="Times New Roman"/>
      <w:color w:val="666666" w:themeColor="text2"/>
      <w:sz w:val="16"/>
    </w:rPr>
  </w:style>
  <w:style w:type="character" w:customStyle="1" w:styleId="CS-PriorityTitleChar">
    <w:name w:val="CS - Priority Title Char"/>
    <w:basedOn w:val="DefaultParagraphFont"/>
    <w:link w:val="CS-PriorityTitle"/>
    <w:uiPriority w:val="2"/>
    <w:rsid w:val="004449EA"/>
    <w:rPr>
      <w:rFonts w:asciiTheme="minorHAnsi" w:hAnsiTheme="minorHAnsi"/>
      <w:b/>
      <w:color w:val="666666" w:themeColor="text2"/>
      <w:sz w:val="16"/>
      <w:szCs w:val="16"/>
    </w:rPr>
  </w:style>
  <w:style w:type="character" w:customStyle="1" w:styleId="CS-Client">
    <w:name w:val="CS - Client"/>
    <w:uiPriority w:val="1"/>
    <w:qFormat/>
    <w:rsid w:val="00A37AF6"/>
    <w:rPr>
      <w:rFonts w:asciiTheme="minorHAnsi" w:hAnsiTheme="minorHAnsi"/>
      <w:b/>
      <w:color w:val="002D62" w:themeColor="accent1"/>
      <w:sz w:val="20"/>
    </w:rPr>
  </w:style>
  <w:style w:type="character" w:customStyle="1" w:styleId="CS-CoverSubtitle">
    <w:name w:val="CS - Cover Subtitle"/>
    <w:uiPriority w:val="1"/>
    <w:qFormat/>
    <w:rsid w:val="004F413E"/>
    <w:rPr>
      <w:rFonts w:asciiTheme="minorHAnsi" w:hAnsiTheme="minorHAnsi"/>
      <w:b w:val="0"/>
      <w:i w:val="0"/>
      <w:color w:val="666666" w:themeColor="text2"/>
      <w:sz w:val="20"/>
    </w:rPr>
  </w:style>
  <w:style w:type="character" w:customStyle="1" w:styleId="Heading4Char">
    <w:name w:val="Heading 4 Char"/>
    <w:aliases w:val="CS - Heading 4 Char"/>
    <w:basedOn w:val="DefaultParagraphFont"/>
    <w:link w:val="Heading4"/>
    <w:uiPriority w:val="9"/>
    <w:rsid w:val="008134B9"/>
    <w:rPr>
      <w:rFonts w:eastAsia="Times" w:cs="Times New Roman"/>
      <w:b/>
      <w:color w:val="666666" w:themeColor="text2"/>
    </w:rPr>
  </w:style>
  <w:style w:type="paragraph" w:styleId="FootnoteText">
    <w:name w:val="footnote text"/>
    <w:basedOn w:val="Normal"/>
    <w:link w:val="FootnoteTextChar"/>
    <w:uiPriority w:val="99"/>
    <w:unhideWhenUsed/>
    <w:rsid w:val="00310B1B"/>
  </w:style>
  <w:style w:type="character" w:customStyle="1" w:styleId="FootnoteTextChar">
    <w:name w:val="Footnote Text Char"/>
    <w:basedOn w:val="DefaultParagraphFont"/>
    <w:link w:val="FootnoteText"/>
    <w:uiPriority w:val="99"/>
    <w:rsid w:val="00310B1B"/>
  </w:style>
  <w:style w:type="paragraph" w:customStyle="1" w:styleId="CS-Body">
    <w:name w:val="CS - Body"/>
    <w:link w:val="CS-BodyChar"/>
    <w:qFormat/>
    <w:rsid w:val="008C2EAE"/>
    <w:pPr>
      <w:spacing w:after="200"/>
    </w:pPr>
    <w:rPr>
      <w:rFonts w:asciiTheme="minorHAnsi" w:eastAsia="Times" w:hAnsiTheme="minorHAnsi" w:cs="Times New Roman"/>
      <w:color w:val="666666" w:themeColor="text2"/>
    </w:rPr>
  </w:style>
  <w:style w:type="paragraph" w:styleId="Revision">
    <w:name w:val="Revision"/>
    <w:hidden/>
    <w:uiPriority w:val="99"/>
    <w:semiHidden/>
    <w:rsid w:val="00643458"/>
  </w:style>
  <w:style w:type="character" w:styleId="LineNumber">
    <w:name w:val="line number"/>
    <w:basedOn w:val="DefaultParagraphFont"/>
    <w:uiPriority w:val="99"/>
    <w:semiHidden/>
    <w:unhideWhenUsed/>
    <w:rsid w:val="004409BD"/>
  </w:style>
  <w:style w:type="table" w:styleId="TableGrid8">
    <w:name w:val="Table Grid 8"/>
    <w:basedOn w:val="TableNormal"/>
    <w:semiHidden/>
    <w:unhideWhenUsed/>
    <w:rsid w:val="00A03C14"/>
    <w:pPr>
      <w:spacing w:before="120" w:after="120" w:line="240" w:lineRule="exact"/>
    </w:pPr>
    <w:rPr>
      <w:rFonts w:ascii="Times New Roman" w:eastAsia="Times New Roman" w:hAnsi="Times New Roman" w:cs="Times New Roman"/>
    </w:rPr>
    <w:tblPr>
      <w:tblInd w:w="0" w:type="nil"/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  <w:insideH w:val="single" w:sz="4" w:space="0" w:color="002060"/>
        <w:insideV w:val="single" w:sz="4" w:space="0" w:color="002060"/>
      </w:tblBorders>
    </w:tblPr>
    <w:tblStylePr w:type="firstRow">
      <w:rPr>
        <w:rFonts w:ascii="Arial" w:hAnsi="Arial" w:cs="Arial" w:hint="default"/>
        <w:b/>
        <w:bCs/>
        <w:color w:val="FFFFFF"/>
        <w:sz w:val="22"/>
        <w:szCs w:val="22"/>
      </w:rPr>
      <w:tblPr/>
      <w:tcPr>
        <w:tcBorders>
          <w:top w:val="nil"/>
          <w:left w:val="single" w:sz="4" w:space="0" w:color="auto"/>
          <w:bottom w:val="nil"/>
          <w:right w:val="single" w:sz="4" w:space="0" w:color="auto"/>
          <w:insideH w:val="nil"/>
          <w:insideV w:val="single" w:sz="4" w:space="0" w:color="FFFFFF" w:themeColor="background1"/>
          <w:tl2br w:val="nil"/>
          <w:tr2bl w:val="nil"/>
        </w:tcBorders>
        <w:shd w:val="solid" w:color="00206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TOC1Char">
    <w:name w:val="TOC 1 Char"/>
    <w:basedOn w:val="DefaultParagraphFont"/>
    <w:link w:val="TOC1"/>
    <w:uiPriority w:val="39"/>
    <w:rsid w:val="0048277B"/>
    <w:rPr>
      <w:rFonts w:asciiTheme="minorHAnsi" w:hAnsiTheme="minorHAnsi"/>
      <w:b/>
      <w:noProof/>
      <w:color w:val="666666" w:themeColor="text2"/>
      <w:szCs w:val="18"/>
    </w:rPr>
  </w:style>
  <w:style w:type="character" w:customStyle="1" w:styleId="TOC2Char">
    <w:name w:val="TOC 2 Char"/>
    <w:basedOn w:val="DefaultParagraphFont"/>
    <w:link w:val="TOC2"/>
    <w:uiPriority w:val="39"/>
    <w:rsid w:val="00773139"/>
    <w:rPr>
      <w:rFonts w:asciiTheme="minorHAnsi" w:hAnsiTheme="minorHAnsi"/>
      <w:noProof/>
      <w:color w:val="666666" w:themeColor="text2"/>
    </w:rPr>
  </w:style>
  <w:style w:type="character" w:customStyle="1" w:styleId="TOC3Char">
    <w:name w:val="TOC 3 Char"/>
    <w:basedOn w:val="DefaultParagraphFont"/>
    <w:link w:val="TOC3"/>
    <w:uiPriority w:val="39"/>
    <w:rsid w:val="00773139"/>
    <w:rPr>
      <w:rFonts w:asciiTheme="minorHAnsi" w:hAnsiTheme="minorHAnsi"/>
      <w:noProof/>
      <w:color w:val="CCCCCC" w:themeColor="background2"/>
    </w:rPr>
  </w:style>
  <w:style w:type="character" w:customStyle="1" w:styleId="CS-BodyChar">
    <w:name w:val="CS - Body Char"/>
    <w:basedOn w:val="DefaultParagraphFont"/>
    <w:link w:val="CS-Body"/>
    <w:rsid w:val="008C2EAE"/>
    <w:rPr>
      <w:rFonts w:asciiTheme="minorHAnsi" w:eastAsia="Times" w:hAnsiTheme="minorHAnsi" w:cs="Times New Roman"/>
      <w:color w:val="666666" w:themeColor="text2"/>
    </w:rPr>
  </w:style>
  <w:style w:type="character" w:customStyle="1" w:styleId="CS-PriorityDescriptionChar">
    <w:name w:val="CS - Priority Description Char"/>
    <w:basedOn w:val="DefaultParagraphFont"/>
    <w:link w:val="CS-PriorityDescription"/>
    <w:uiPriority w:val="2"/>
    <w:rsid w:val="00011D1B"/>
    <w:rPr>
      <w:rFonts w:asciiTheme="minorHAnsi" w:eastAsia="Times" w:hAnsiTheme="minorHAnsi" w:cs="Times New Roman"/>
      <w:color w:val="666666" w:themeColor="text2"/>
      <w:sz w:val="16"/>
    </w:rPr>
  </w:style>
  <w:style w:type="paragraph" w:customStyle="1" w:styleId="CS-Owner1">
    <w:name w:val="CS - Owner1"/>
    <w:link w:val="CS-Owner1Char"/>
    <w:uiPriority w:val="2"/>
    <w:qFormat/>
    <w:rsid w:val="009B4D97"/>
    <w:rPr>
      <w:rFonts w:asciiTheme="minorHAnsi" w:hAnsiTheme="minorHAnsi"/>
      <w:b/>
      <w:caps/>
      <w:color w:val="FDB913" w:themeColor="accent2"/>
    </w:rPr>
  </w:style>
  <w:style w:type="paragraph" w:customStyle="1" w:styleId="CS-Owner2">
    <w:name w:val="CS - Owner2"/>
    <w:basedOn w:val="Normal"/>
    <w:link w:val="CS-Owner2Char"/>
    <w:uiPriority w:val="2"/>
    <w:qFormat/>
    <w:rsid w:val="00F708BF"/>
    <w:rPr>
      <w:b/>
      <w:caps/>
      <w:color w:val="55C5E9" w:themeColor="accent3"/>
    </w:rPr>
  </w:style>
  <w:style w:type="character" w:customStyle="1" w:styleId="CS-Owner1Char">
    <w:name w:val="CS - Owner1 Char"/>
    <w:basedOn w:val="DefaultParagraphFont"/>
    <w:link w:val="CS-Owner1"/>
    <w:uiPriority w:val="2"/>
    <w:rsid w:val="004449EA"/>
    <w:rPr>
      <w:rFonts w:asciiTheme="minorHAnsi" w:hAnsiTheme="minorHAnsi"/>
      <w:b/>
      <w:caps/>
      <w:color w:val="FDB913" w:themeColor="accent2"/>
    </w:rPr>
  </w:style>
  <w:style w:type="character" w:customStyle="1" w:styleId="CS-Owner2Char">
    <w:name w:val="CS - Owner2 Char"/>
    <w:basedOn w:val="DefaultParagraphFont"/>
    <w:link w:val="CS-Owner2"/>
    <w:uiPriority w:val="2"/>
    <w:rsid w:val="004449EA"/>
    <w:rPr>
      <w:rFonts w:asciiTheme="minorHAnsi" w:hAnsiTheme="minorHAnsi"/>
      <w:b/>
      <w:caps/>
      <w:color w:val="55C5E9" w:themeColor="accent3"/>
    </w:rPr>
  </w:style>
  <w:style w:type="paragraph" w:customStyle="1" w:styleId="CS-InstructionText">
    <w:name w:val="CS - Instruction Text"/>
    <w:link w:val="CS-InstructionTextChar"/>
    <w:uiPriority w:val="2"/>
    <w:qFormat/>
    <w:rsid w:val="00FA67DF"/>
    <w:pPr>
      <w:numPr>
        <w:numId w:val="5"/>
      </w:numPr>
      <w:pBdr>
        <w:top w:val="single" w:sz="6" w:space="4" w:color="CCCCCC" w:themeColor="background2"/>
        <w:left w:val="single" w:sz="6" w:space="4" w:color="CCCCCC" w:themeColor="background2"/>
        <w:bottom w:val="single" w:sz="6" w:space="4" w:color="CCCCCC" w:themeColor="background2"/>
        <w:right w:val="single" w:sz="6" w:space="4" w:color="CCCCCC" w:themeColor="background2"/>
      </w:pBdr>
      <w:tabs>
        <w:tab w:val="left" w:pos="360"/>
        <w:tab w:val="left" w:pos="720"/>
        <w:tab w:val="left" w:pos="1080"/>
      </w:tabs>
      <w:spacing w:after="80"/>
      <w:ind w:left="288" w:hanging="144"/>
    </w:pPr>
    <w:rPr>
      <w:rFonts w:asciiTheme="minorHAnsi" w:hAnsiTheme="minorHAnsi"/>
      <w:color w:val="CCCCCC" w:themeColor="background2"/>
    </w:rPr>
  </w:style>
  <w:style w:type="character" w:customStyle="1" w:styleId="CS-InstructionTextChar">
    <w:name w:val="CS - Instruction Text Char"/>
    <w:basedOn w:val="DefaultParagraphFont"/>
    <w:link w:val="CS-InstructionText"/>
    <w:uiPriority w:val="2"/>
    <w:rsid w:val="004449EA"/>
    <w:rPr>
      <w:rFonts w:asciiTheme="minorHAnsi" w:hAnsiTheme="minorHAnsi"/>
      <w:color w:val="CCCCCC" w:themeColor="background2"/>
    </w:rPr>
  </w:style>
  <w:style w:type="paragraph" w:customStyle="1" w:styleId="InstructionText">
    <w:name w:val="Instruction Text"/>
    <w:link w:val="InstructionTextChar"/>
    <w:autoRedefine/>
    <w:uiPriority w:val="4"/>
    <w:unhideWhenUsed/>
    <w:rsid w:val="00050027"/>
    <w:pPr>
      <w:numPr>
        <w:numId w:val="6"/>
      </w:numPr>
      <w:spacing w:before="300" w:after="300"/>
      <w:contextualSpacing/>
    </w:pPr>
    <w:rPr>
      <w:rFonts w:asciiTheme="minorHAnsi" w:hAnsiTheme="minorHAnsi"/>
      <w:color w:val="CCCCCC" w:themeColor="background2"/>
    </w:rPr>
  </w:style>
  <w:style w:type="character" w:customStyle="1" w:styleId="InstructionTextChar">
    <w:name w:val="Instruction Text Char"/>
    <w:basedOn w:val="DefaultParagraphFont"/>
    <w:link w:val="InstructionText"/>
    <w:uiPriority w:val="4"/>
    <w:rsid w:val="00B6361F"/>
    <w:rPr>
      <w:rFonts w:asciiTheme="minorHAnsi" w:hAnsiTheme="minorHAnsi"/>
      <w:color w:val="CCCCCC" w:themeColor="background2"/>
    </w:rPr>
  </w:style>
  <w:style w:type="numbering" w:customStyle="1" w:styleId="NumberedHeadings">
    <w:name w:val="Numbered Headings"/>
    <w:uiPriority w:val="99"/>
    <w:rsid w:val="008A0648"/>
    <w:pPr>
      <w:numPr>
        <w:numId w:val="7"/>
      </w:numPr>
    </w:pPr>
  </w:style>
  <w:style w:type="paragraph" w:customStyle="1" w:styleId="CS-InstructionHeader">
    <w:name w:val="CS - Instruction Header"/>
    <w:next w:val="CS-InstructionText"/>
    <w:link w:val="CS-InstructionHeaderChar"/>
    <w:uiPriority w:val="2"/>
    <w:qFormat/>
    <w:rsid w:val="003A4F77"/>
    <w:rPr>
      <w:rFonts w:asciiTheme="minorHAnsi" w:hAnsiTheme="minorHAnsi"/>
      <w:b/>
      <w:caps/>
      <w:color w:val="666666" w:themeColor="text2"/>
    </w:rPr>
  </w:style>
  <w:style w:type="character" w:customStyle="1" w:styleId="CS-InstructionHeaderChar">
    <w:name w:val="CS - Instruction Header Char"/>
    <w:basedOn w:val="CS-InstructionTextChar"/>
    <w:link w:val="CS-InstructionHeader"/>
    <w:uiPriority w:val="2"/>
    <w:rsid w:val="00011D1B"/>
    <w:rPr>
      <w:rFonts w:asciiTheme="minorHAnsi" w:hAnsiTheme="minorHAnsi"/>
      <w:b/>
      <w:caps/>
      <w:color w:val="666666" w:themeColor="text2"/>
    </w:rPr>
  </w:style>
  <w:style w:type="character" w:styleId="CommentReference">
    <w:name w:val="annotation reference"/>
    <w:basedOn w:val="DefaultParagraphFont"/>
    <w:uiPriority w:val="99"/>
    <w:semiHidden/>
    <w:unhideWhenUsed/>
    <w:rsid w:val="0019338E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9338E"/>
  </w:style>
  <w:style w:type="character" w:customStyle="1" w:styleId="CommentTextChar">
    <w:name w:val="Comment Text Char"/>
    <w:basedOn w:val="DefaultParagraphFont"/>
    <w:link w:val="CommentText"/>
    <w:semiHidden/>
    <w:rsid w:val="0019338E"/>
    <w:rPr>
      <w:rFonts w:asciiTheme="minorHAnsi" w:hAnsiTheme="minorHAnsi"/>
      <w:color w:val="666666" w:themeColor="text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338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338E"/>
    <w:rPr>
      <w:rFonts w:asciiTheme="minorHAnsi" w:hAnsiTheme="minorHAnsi"/>
      <w:b/>
      <w:bCs/>
      <w:color w:val="666666" w:themeColor="text2"/>
    </w:rPr>
  </w:style>
  <w:style w:type="paragraph" w:customStyle="1" w:styleId="CS-ListNumber">
    <w:name w:val="CS - List Number"/>
    <w:link w:val="CS-ListNumberChar"/>
    <w:qFormat/>
    <w:rsid w:val="005E6D65"/>
    <w:pPr>
      <w:numPr>
        <w:numId w:val="11"/>
      </w:numPr>
      <w:tabs>
        <w:tab w:val="left" w:pos="360"/>
        <w:tab w:val="left" w:pos="720"/>
        <w:tab w:val="left" w:pos="1080"/>
        <w:tab w:val="left" w:pos="1440"/>
      </w:tabs>
      <w:spacing w:after="120"/>
    </w:pPr>
    <w:rPr>
      <w:rFonts w:asciiTheme="minorHAnsi" w:eastAsia="Times" w:hAnsiTheme="minorHAnsi" w:cs="Times New Roman"/>
      <w:color w:val="666666" w:themeColor="text2"/>
    </w:rPr>
  </w:style>
  <w:style w:type="character" w:customStyle="1" w:styleId="CS-ListNumberChar">
    <w:name w:val="CS - List Number Char"/>
    <w:basedOn w:val="DefaultParagraphFont"/>
    <w:link w:val="CS-ListNumber"/>
    <w:rsid w:val="005E6D65"/>
    <w:rPr>
      <w:rFonts w:asciiTheme="minorHAnsi" w:eastAsia="Times" w:hAnsiTheme="minorHAnsi" w:cs="Times New Roman"/>
      <w:color w:val="666666" w:themeColor="text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552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8" w:space="18" w:color="D3DBE4"/>
            <w:right w:val="none" w:sz="0" w:space="0" w:color="auto"/>
          </w:divBdr>
          <w:divsChild>
            <w:div w:id="1288581223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9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crowe-my.sharepoint.com/personal/daniel_chapie_crowe_com/Documents/Desktop/MCS%20Internal/CMA%20Product%20Design/Customer%20Portal/FD_CMA112401_CustPortal_AddToCart_.docx" TargetMode="External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crowe-my.sharepoint.com/personal/daniel_chapie_crowe_com/Documents/Desktop/MCS%20Internal/CMA%20Product%20Design/Customer%20Portal/FD_CMA112401_CustPortal_AddToCart_.docx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2.svg"/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ellscj\Documents\Crowe\FD%20Workshop\CROWE-Word_Templat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image" Target="../media/image23.png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E5B8A3EB1674CE8BD38153A78BC1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71D658-CDC8-4580-9CE0-3B71B4F89491}"/>
      </w:docPartPr>
      <w:docPartBody>
        <w:p w:rsidR="0050624D" w:rsidRDefault="00500E96">
          <w:pPr>
            <w:pStyle w:val="FE5B8A3EB1674CE8BD38153A78BC109E"/>
          </w:pPr>
          <w:r w:rsidRPr="00CA0F1D"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A9A7C1CD9ADB4868ABDFE5C51A68D2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762497-259D-48DF-A9DC-7629BDC7600E}"/>
      </w:docPartPr>
      <w:docPartBody>
        <w:p w:rsidR="0050624D" w:rsidRDefault="00500E96">
          <w:pPr>
            <w:pStyle w:val="A9A7C1CD9ADB4868ABDFE5C51A68D2A4"/>
          </w:pPr>
          <w:r w:rsidRPr="008B1273">
            <w:t>[Enter stakeholder]</w:t>
          </w:r>
        </w:p>
      </w:docPartBody>
    </w:docPart>
    <w:docPart>
      <w:docPartPr>
        <w:name w:val="9C975C0234B44F51B0D6F1DEE3AD4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AE4683-71E9-499D-939A-B0BD9D7DFA8E}"/>
      </w:docPartPr>
      <w:docPartBody>
        <w:p w:rsidR="0050624D" w:rsidRDefault="00500E96">
          <w:pPr>
            <w:pStyle w:val="9C975C0234B44F51B0D6F1DEE3AD405B"/>
          </w:pPr>
          <w:r w:rsidRPr="008B1273">
            <w:t xml:space="preserve">[Add </w:t>
          </w:r>
          <w:r>
            <w:t>action</w:t>
          </w:r>
          <w:r w:rsidRPr="008B1273">
            <w:t>]</w:t>
          </w:r>
        </w:p>
      </w:docPartBody>
    </w:docPart>
    <w:docPart>
      <w:docPartPr>
        <w:name w:val="CD240013850544CE85B2385ECF698E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53AFD-D761-4927-BCF3-5C61E6C71B9A}"/>
      </w:docPartPr>
      <w:docPartBody>
        <w:p w:rsidR="0050624D" w:rsidRDefault="00500E96">
          <w:pPr>
            <w:pStyle w:val="CD240013850544CE85B2385ECF698EC7"/>
          </w:pPr>
          <w:r w:rsidRPr="00A0780F">
            <w:rPr>
              <w:rStyle w:val="CS-PriorityDescriptionChar"/>
            </w:rPr>
            <w:t>[</w:t>
          </w:r>
          <w:r>
            <w:rPr>
              <w:rStyle w:val="CS-PriorityDescriptionChar"/>
            </w:rPr>
            <w:t>List future activities that will be affected</w:t>
          </w:r>
          <w:r w:rsidRPr="00A0780F">
            <w:rPr>
              <w:rStyle w:val="CS-PriorityDescriptionChar"/>
            </w:rPr>
            <w:t>]</w:t>
          </w:r>
        </w:p>
      </w:docPartBody>
    </w:docPart>
    <w:docPart>
      <w:docPartPr>
        <w:name w:val="77C84A2378A5439D9566AEFC1A363B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CBA6B-B696-40A5-B04C-4C73FD3DE399}"/>
      </w:docPartPr>
      <w:docPartBody>
        <w:p w:rsidR="0050624D" w:rsidRDefault="00500E96">
          <w:pPr>
            <w:pStyle w:val="77C84A2378A5439D9566AEFC1A363BC0"/>
          </w:pPr>
          <w:r w:rsidRPr="00EC1B34">
            <w:rPr>
              <w:rStyle w:val="Style1"/>
              <w:noProof/>
              <w14:textFill>
                <w14:noFill/>
              </w14:textFill>
            </w:rPr>
            <w:drawing>
              <wp:inline distT="0" distB="0" distL="0" distR="0" wp14:anchorId="38306869" wp14:editId="3830686A">
                <wp:extent cx="457200" cy="457200"/>
                <wp:effectExtent l="0" t="0" r="0" b="0"/>
                <wp:docPr id="20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9" name="select icon.png"/>
                        <pic:cNvPicPr/>
                      </pic:nvPicPr>
                      <pic:blipFill>
                        <a:blip r:embed="rId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2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docPartBody>
    </w:docPart>
    <w:docPart>
      <w:docPartPr>
        <w:name w:val="CFD57EAC65D94FE0BEADF686EBCDF4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5FC55-851C-49AF-924A-16BE886EE50D}"/>
      </w:docPartPr>
      <w:docPartBody>
        <w:p w:rsidR="0050624D" w:rsidRDefault="00500E96">
          <w:pPr>
            <w:pStyle w:val="CFD57EAC65D94FE0BEADF686EBCDF49C"/>
          </w:pPr>
          <w:r w:rsidRPr="005F56CD">
            <w:t>[Enter document title]</w:t>
          </w:r>
        </w:p>
      </w:docPartBody>
    </w:docPart>
    <w:docPart>
      <w:docPartPr>
        <w:name w:val="F2877F0FFC1F454E82B529271E7ED1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549FA-FACE-4145-8529-A108C2597C6C}"/>
      </w:docPartPr>
      <w:docPartBody>
        <w:p w:rsidR="0050624D" w:rsidRDefault="00500E96">
          <w:pPr>
            <w:pStyle w:val="F2877F0FFC1F454E82B529271E7ED17D"/>
          </w:pPr>
          <w:r>
            <w:t>[Enter document subheading, instructions, context, etc]</w:t>
          </w:r>
        </w:p>
      </w:docPartBody>
    </w:docPart>
    <w:docPart>
      <w:docPartPr>
        <w:name w:val="9E72849480CB4E05B8490FCCBD7516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0E232C-D798-4F0C-8187-6BE885E69EFE}"/>
      </w:docPartPr>
      <w:docPartBody>
        <w:p w:rsidR="0050624D" w:rsidRDefault="00500E96">
          <w:pPr>
            <w:pStyle w:val="9E72849480CB4E05B8490FCCBD751649"/>
          </w:pPr>
          <w:r w:rsidRPr="006C21C6">
            <w:rPr>
              <w:rStyle w:val="CS-Client"/>
            </w:rPr>
            <w:t>[</w:t>
          </w:r>
          <w:r>
            <w:rPr>
              <w:rStyle w:val="CS-Client"/>
            </w:rPr>
            <w:t>Enter client name</w:t>
          </w:r>
          <w:r w:rsidRPr="006C21C6">
            <w:rPr>
              <w:rStyle w:val="CS-Client"/>
            </w:rPr>
            <w:t>]</w:t>
          </w:r>
        </w:p>
      </w:docPartBody>
    </w:docPart>
    <w:docPart>
      <w:docPartPr>
        <w:name w:val="7745DF1AC706400D937C45F8C2D172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B36156-0436-4F56-9AC8-EFB8A8E98933}"/>
      </w:docPartPr>
      <w:docPartBody>
        <w:p w:rsidR="0050624D" w:rsidRDefault="00500E96">
          <w:pPr>
            <w:pStyle w:val="7745DF1AC706400D937C45F8C2D1724C"/>
          </w:pPr>
          <w:r w:rsidRPr="00DC4D64">
            <w:rPr>
              <w:rStyle w:val="CS-CoverSubtitle"/>
            </w:rPr>
            <w:t>[Enter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0E96"/>
    <w:rsid w:val="00174CFB"/>
    <w:rsid w:val="001A33D1"/>
    <w:rsid w:val="001B3095"/>
    <w:rsid w:val="004739BC"/>
    <w:rsid w:val="00500E96"/>
    <w:rsid w:val="0050624D"/>
    <w:rsid w:val="005A1F33"/>
    <w:rsid w:val="005A7A04"/>
    <w:rsid w:val="006701F7"/>
    <w:rsid w:val="00672294"/>
    <w:rsid w:val="00690E9E"/>
    <w:rsid w:val="00691E54"/>
    <w:rsid w:val="007F1737"/>
    <w:rsid w:val="008B3B39"/>
    <w:rsid w:val="00A16A1E"/>
    <w:rsid w:val="00A75A6F"/>
    <w:rsid w:val="00D23165"/>
    <w:rsid w:val="00E7170B"/>
    <w:rsid w:val="00F144D8"/>
    <w:rsid w:val="00FC1C27"/>
    <w:rsid w:val="00FF5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1C27"/>
    <w:rPr>
      <w:color w:val="808080"/>
    </w:rPr>
  </w:style>
  <w:style w:type="paragraph" w:customStyle="1" w:styleId="FE5B8A3EB1674CE8BD38153A78BC109E">
    <w:name w:val="FE5B8A3EB1674CE8BD38153A78BC109E"/>
  </w:style>
  <w:style w:type="paragraph" w:customStyle="1" w:styleId="A9A7C1CD9ADB4868ABDFE5C51A68D2A4">
    <w:name w:val="A9A7C1CD9ADB4868ABDFE5C51A68D2A4"/>
  </w:style>
  <w:style w:type="paragraph" w:customStyle="1" w:styleId="9C975C0234B44F51B0D6F1DEE3AD405B">
    <w:name w:val="9C975C0234B44F51B0D6F1DEE3AD405B"/>
  </w:style>
  <w:style w:type="paragraph" w:customStyle="1" w:styleId="CS-PriorityDescription">
    <w:name w:val="CS - Priority Description"/>
    <w:link w:val="CS-PriorityDescriptionChar"/>
    <w:uiPriority w:val="1"/>
    <w:qFormat/>
    <w:pPr>
      <w:spacing w:after="120" w:line="220" w:lineRule="exact"/>
      <w:contextualSpacing/>
    </w:pPr>
    <w:rPr>
      <w:rFonts w:eastAsia="Times" w:cs="Times New Roman"/>
      <w:color w:val="44546A" w:themeColor="text2"/>
      <w:sz w:val="16"/>
      <w:szCs w:val="20"/>
    </w:rPr>
  </w:style>
  <w:style w:type="character" w:customStyle="1" w:styleId="CS-PriorityDescriptionChar">
    <w:name w:val="CS - Priority Description Char"/>
    <w:basedOn w:val="DefaultParagraphFont"/>
    <w:link w:val="CS-PriorityDescription"/>
    <w:uiPriority w:val="1"/>
    <w:rPr>
      <w:rFonts w:eastAsia="Times" w:cs="Times New Roman"/>
      <w:color w:val="44546A" w:themeColor="text2"/>
      <w:sz w:val="16"/>
      <w:szCs w:val="20"/>
    </w:rPr>
  </w:style>
  <w:style w:type="paragraph" w:customStyle="1" w:styleId="CD240013850544CE85B2385ECF698EC7">
    <w:name w:val="CD240013850544CE85B2385ECF698EC7"/>
  </w:style>
  <w:style w:type="character" w:customStyle="1" w:styleId="Style1">
    <w:name w:val="Style1"/>
    <w:basedOn w:val="DefaultParagraphFont"/>
    <w:uiPriority w:val="1"/>
    <w:rPr>
      <w:color w:val="FFFFFF" w:themeColor="background1"/>
    </w:rPr>
  </w:style>
  <w:style w:type="paragraph" w:customStyle="1" w:styleId="77C84A2378A5439D9566AEFC1A363BC0">
    <w:name w:val="77C84A2378A5439D9566AEFC1A363BC0"/>
  </w:style>
  <w:style w:type="paragraph" w:customStyle="1" w:styleId="C019A683AF6443978A973D82D9AB3601">
    <w:name w:val="C019A683AF6443978A973D82D9AB3601"/>
  </w:style>
  <w:style w:type="paragraph" w:customStyle="1" w:styleId="DBEBC4C136FB4289938EB741C8FE21FB">
    <w:name w:val="DBEBC4C136FB4289938EB741C8FE21FB"/>
  </w:style>
  <w:style w:type="paragraph" w:customStyle="1" w:styleId="4ACFBD2E808A453FBC363CC5CDF9E558">
    <w:name w:val="4ACFBD2E808A453FBC363CC5CDF9E558"/>
  </w:style>
  <w:style w:type="paragraph" w:customStyle="1" w:styleId="CroweTableCopy">
    <w:name w:val="Crowe Table Copy"/>
    <w:basedOn w:val="Normal"/>
    <w:link w:val="CroweTableCopyChar"/>
    <w:autoRedefine/>
    <w:uiPriority w:val="4"/>
    <w:pPr>
      <w:widowControl w:val="0"/>
      <w:autoSpaceDE w:val="0"/>
      <w:autoSpaceDN w:val="0"/>
      <w:adjustRightInd w:val="0"/>
      <w:spacing w:after="0" w:line="280" w:lineRule="exact"/>
    </w:pPr>
    <w:rPr>
      <w:rFonts w:eastAsia="Times New Roman" w:cs="Times New Roman"/>
      <w:sz w:val="20"/>
      <w:szCs w:val="24"/>
    </w:rPr>
  </w:style>
  <w:style w:type="character" w:customStyle="1" w:styleId="CroweTableCopyChar">
    <w:name w:val="Crowe Table Copy Char"/>
    <w:basedOn w:val="DefaultParagraphFont"/>
    <w:link w:val="CroweTableCopy"/>
    <w:uiPriority w:val="4"/>
    <w:locked/>
    <w:rPr>
      <w:rFonts w:eastAsia="Times New Roman" w:cs="Times New Roman"/>
      <w:sz w:val="20"/>
      <w:szCs w:val="24"/>
    </w:rPr>
  </w:style>
  <w:style w:type="paragraph" w:customStyle="1" w:styleId="083EE130A7DB49479988EE9E2C5B8814">
    <w:name w:val="083EE130A7DB49479988EE9E2C5B8814"/>
  </w:style>
  <w:style w:type="paragraph" w:customStyle="1" w:styleId="CE56E9DAD628487ABABEE21877BF8799">
    <w:name w:val="CE56E9DAD628487ABABEE21877BF8799"/>
  </w:style>
  <w:style w:type="paragraph" w:customStyle="1" w:styleId="CFD57EAC65D94FE0BEADF686EBCDF49C">
    <w:name w:val="CFD57EAC65D94FE0BEADF686EBCDF49C"/>
  </w:style>
  <w:style w:type="paragraph" w:customStyle="1" w:styleId="F2877F0FFC1F454E82B529271E7ED17D">
    <w:name w:val="F2877F0FFC1F454E82B529271E7ED17D"/>
  </w:style>
  <w:style w:type="character" w:customStyle="1" w:styleId="CS-Client">
    <w:name w:val="CS - Client"/>
    <w:uiPriority w:val="1"/>
    <w:qFormat/>
    <w:rPr>
      <w:rFonts w:asciiTheme="minorHAnsi" w:hAnsiTheme="minorHAnsi"/>
      <w:b/>
      <w:color w:val="4472C4" w:themeColor="accent1"/>
      <w:sz w:val="20"/>
    </w:rPr>
  </w:style>
  <w:style w:type="paragraph" w:customStyle="1" w:styleId="9E72849480CB4E05B8490FCCBD751649">
    <w:name w:val="9E72849480CB4E05B8490FCCBD751649"/>
  </w:style>
  <w:style w:type="character" w:customStyle="1" w:styleId="CS-CoverSubtitle">
    <w:name w:val="CS - Cover Subtitle"/>
    <w:uiPriority w:val="1"/>
    <w:qFormat/>
    <w:rPr>
      <w:rFonts w:asciiTheme="minorHAnsi" w:hAnsiTheme="minorHAnsi"/>
      <w:b w:val="0"/>
      <w:i w:val="0"/>
      <w:color w:val="44546A" w:themeColor="text2"/>
      <w:sz w:val="20"/>
    </w:rPr>
  </w:style>
  <w:style w:type="paragraph" w:customStyle="1" w:styleId="7745DF1AC706400D937C45F8C2D1724C">
    <w:name w:val="7745DF1AC706400D937C45F8C2D1724C"/>
  </w:style>
  <w:style w:type="paragraph" w:customStyle="1" w:styleId="2906BDF970AA4F67BD888E1033B9F179">
    <w:name w:val="2906BDF970AA4F67BD888E1033B9F179"/>
    <w:rsid w:val="00FC1C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rowe Color Palette">
      <a:dk1>
        <a:srgbClr val="000000"/>
      </a:dk1>
      <a:lt1>
        <a:srgbClr val="FFFFFF"/>
      </a:lt1>
      <a:dk2>
        <a:srgbClr val="666666"/>
      </a:dk2>
      <a:lt2>
        <a:srgbClr val="CCCCCC"/>
      </a:lt2>
      <a:accent1>
        <a:srgbClr val="002D62"/>
      </a:accent1>
      <a:accent2>
        <a:srgbClr val="FDB913"/>
      </a:accent2>
      <a:accent3>
        <a:srgbClr val="55C5E9"/>
      </a:accent3>
      <a:accent4>
        <a:srgbClr val="00AB8E"/>
      </a:accent4>
      <a:accent5>
        <a:srgbClr val="CC3333"/>
      </a:accent5>
      <a:accent6>
        <a:srgbClr val="FFFFFF"/>
      </a:accent6>
      <a:hlink>
        <a:srgbClr val="FDB913"/>
      </a:hlink>
      <a:folHlink>
        <a:srgbClr val="FDB913"/>
      </a:folHlink>
    </a:clrScheme>
    <a:fontScheme name="Crowe Fonts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14A5C5B-2B63-46B1-B07F-C53C4232D69C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2021-05-10T00:00:00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129F2139B3D24DAFB38F2698EE492C" ma:contentTypeVersion="13" ma:contentTypeDescription="Create a new document." ma:contentTypeScope="" ma:versionID="9b582435d0bf30e1e508d6b2bb94e007">
  <xsd:schema xmlns:xsd="http://www.w3.org/2001/XMLSchema" xmlns:xs="http://www.w3.org/2001/XMLSchema" xmlns:p="http://schemas.microsoft.com/office/2006/metadata/properties" xmlns:ns3="8197abfe-6374-4c39-a310-c1f96e2f0e7a" xmlns:ns4="a22e6c60-1d9c-41ed-9f7e-c6a46dfaff08" targetNamespace="http://schemas.microsoft.com/office/2006/metadata/properties" ma:root="true" ma:fieldsID="ef51e0859657ebe8af7a139593f72ce1" ns3:_="" ns4:_="">
    <xsd:import namespace="8197abfe-6374-4c39-a310-c1f96e2f0e7a"/>
    <xsd:import namespace="a22e6c60-1d9c-41ed-9f7e-c6a46dfaff0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97abfe-6374-4c39-a310-c1f96e2f0e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2e6c60-1d9c-41ed-9f7e-c6a46dfaf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4DBBC7-AFFF-47EB-8BB1-3D5B948946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6827344-EB9C-4C1B-B95A-FA6A8672FA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97abfe-6374-4c39-a310-c1f96e2f0e7a"/>
    <ds:schemaRef ds:uri="a22e6c60-1d9c-41ed-9f7e-c6a46dfaf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308D254-77D3-4EF7-9FB5-486C2C194AD5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485CF1C-6B2B-45A3-8C56-1E04A07CC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CROWE-Word_Template.dotx</Template>
  <TotalTime>14</TotalTime>
  <Pages>1</Pages>
  <Words>1597</Words>
  <Characters>9108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Add to Cart</vt:lpstr>
    </vt:vector>
  </TitlesOfParts>
  <Company>Crowe Metals Accelerator (CMA)</Company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 to Cart</dc:title>
  <dc:subject/>
  <dc:creator>Wells, Cindy</dc:creator>
  <cp:keywords/>
  <dc:description/>
  <cp:lastModifiedBy>Bansal, Vaibhav</cp:lastModifiedBy>
  <cp:revision>2</cp:revision>
  <cp:lastPrinted>2018-04-02T20:38:00Z</cp:lastPrinted>
  <dcterms:created xsi:type="dcterms:W3CDTF">2021-05-10T23:22:00Z</dcterms:created>
  <dcterms:modified xsi:type="dcterms:W3CDTF">2021-05-10T23:22:00Z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ient" linkTarget="_Toc505249589">
    <vt:lpwstr>Customer Portal -Add to Cart.FD_CMA112401_CustPortal_AddToCart</vt:lpwstr>
  </property>
  <property fmtid="{D5CDD505-2E9C-101B-9397-08002B2CF9AE}" pid="3" name="ContentTypeId">
    <vt:lpwstr>0x01010075129F2139B3D24DAFB38F2698EE492C</vt:lpwstr>
  </property>
</Properties>
</file>